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16du wp14">
  <w:body>
    <w:p w:rsidR="00685117" w:rsidP="00E47672" w:rsidRDefault="007E476A" w14:paraId="4FA66DEE" w14:textId="607CC318">
      <w:pPr>
        <w:spacing w:before="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555ACB" wp14:editId="45194C5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80020" cy="10073640"/>
                <wp:effectExtent l="0" t="0" r="0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0736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style="position:absolute;margin-left:0;margin-top:-36pt;width:612.6pt;height:793.2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spid="_x0000_s1026" fillcolor="#d5dce4 [671]" stroked="f" strokeweight="2pt" w14:anchorId="5CC2BC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">
                <v:fill opacity="19789f"/>
                <w10:wrap anchorx="page"/>
              </v:rect>
            </w:pict>
          </mc:Fallback>
        </mc:AlternateContent>
      </w:r>
      <w:r w:rsidR="00E476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28559118" wp14:editId="799E4F30">
                <wp:simplePos x="0" y="0"/>
                <wp:positionH relativeFrom="page">
                  <wp:align>right</wp:align>
                </wp:positionH>
                <wp:positionV relativeFrom="page">
                  <wp:posOffset>9122410</wp:posOffset>
                </wp:positionV>
                <wp:extent cx="6400800" cy="0"/>
                <wp:effectExtent l="0" t="19050" r="19050" b="19050"/>
                <wp:wrapNone/>
                <wp:docPr id="3" name="Straight Connector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" style="position:absolute;z-index:25166233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page;mso-width-percent:0;mso-width-relative:margin" alt="&quot;&quot;" o:spid="_x0000_s1026" strokecolor="#8496b0 [1951]" strokeweight="3pt" from="452.8pt,718.3pt" to="956.8pt,718.3pt" w14:anchorId="135E9C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">
                <w10:wrap anchorx="page" anchory="page"/>
                <w10:anchorlock/>
              </v:line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:rsidTr="00E47672" w14:paraId="68CE57A7" w14:textId="77777777">
        <w:trPr>
          <w:trHeight w:val="726"/>
        </w:trPr>
        <w:tc>
          <w:tcPr>
            <w:tcW w:w="10800" w:type="dxa"/>
          </w:tcPr>
          <w:bookmarkStart w:name="_Toc321147011" w:id="0"/>
          <w:bookmarkStart w:name="_Toc318189312" w:id="1"/>
          <w:bookmarkStart w:name="_Toc318188327" w:id="2"/>
          <w:bookmarkStart w:name="_Toc318188227" w:id="3"/>
          <w:bookmarkStart w:name="_Toc321147149" w:id="4"/>
          <w:p w:rsidRPr="00E47672" w:rsidR="00E47672" w:rsidP="007E476A" w:rsidRDefault="003B78EF" w14:paraId="3ED41249" w14:textId="4A67010C">
            <w:pPr>
              <w:pStyle w:val="Title"/>
              <w:jc w:val="center"/>
            </w:pPr>
            <w:sdt>
              <w:sdtPr>
                <w:id w:val="720020519"/>
                <w:placeholder>
                  <w:docPart w:val="1E6FD66E0CDE48A2A016907D2EE86BB0"/>
                </w:placeholder>
                <w15:appearance w15:val="hidden"/>
              </w:sdtPr>
              <w:sdtEndPr>
                <w:rPr>
                  <w:rStyle w:val="TitleChar"/>
                  <w:b w:val="0"/>
                  <w:caps w:val="0"/>
                </w:rPr>
              </w:sdtEndPr>
              <w:sdtContent>
                <w:r w:rsidRPr="007E476A" w:rsidR="007E476A">
                  <w:rPr>
                    <w:sz w:val="72"/>
                    <w:szCs w:val="56"/>
                  </w:rPr>
                  <w:t>Foodie Express</w:t>
                </w:r>
              </w:sdtContent>
            </w:sdt>
          </w:p>
        </w:tc>
      </w:tr>
      <w:tr w:rsidR="00E47672" w:rsidTr="00E47672" w14:paraId="24DAE84D" w14:textId="77777777">
        <w:trPr>
          <w:trHeight w:val="726"/>
        </w:trPr>
        <w:tc>
          <w:tcPr>
            <w:tcW w:w="10800" w:type="dxa"/>
          </w:tcPr>
          <w:sdt>
            <w:sdtPr>
              <w:id w:val="-1640336837"/>
              <w:placeholder>
                <w:docPart w:val="446E3C8F7FD74FE0A0ED930C39728CAA"/>
              </w:placeholder>
              <w15:appearance w15:val="hidden"/>
            </w:sdtPr>
            <w:sdtEndPr/>
            <w:sdtContent>
              <w:p w:rsidR="007E476A" w:rsidP="007E476A" w:rsidRDefault="007E476A" w14:paraId="4F991E44" w14:textId="77777777">
                <w:pPr>
                  <w:pStyle w:val="Subtitle"/>
                  <w:jc w:val="center"/>
                </w:pPr>
              </w:p>
              <w:p w:rsidR="007E476A" w:rsidP="007E476A" w:rsidRDefault="007E476A" w14:paraId="4A049A0C" w14:textId="77777777">
                <w:pPr>
                  <w:pStyle w:val="Subtitle"/>
                  <w:jc w:val="center"/>
                </w:pPr>
              </w:p>
              <w:p w:rsidR="007E476A" w:rsidP="007E476A" w:rsidRDefault="007E476A" w14:paraId="0690203C" w14:textId="77777777">
                <w:pPr>
                  <w:pStyle w:val="Subtitle"/>
                  <w:jc w:val="center"/>
                </w:pPr>
              </w:p>
              <w:p w:rsidR="007E476A" w:rsidP="007E476A" w:rsidRDefault="007E476A" w14:paraId="1B40E27F" w14:textId="77777777">
                <w:pPr>
                  <w:pStyle w:val="Subtitle"/>
                  <w:jc w:val="center"/>
                </w:pPr>
              </w:p>
              <w:p w:rsidR="007E476A" w:rsidP="007E476A" w:rsidRDefault="007E476A" w14:paraId="1A5A8A1E" w14:textId="77777777">
                <w:pPr>
                  <w:pStyle w:val="Subtitle"/>
                  <w:jc w:val="center"/>
                </w:pPr>
              </w:p>
              <w:p w:rsidR="007E476A" w:rsidP="007E476A" w:rsidRDefault="007E476A" w14:paraId="0B831473" w14:textId="233DF130">
                <w:pPr>
                  <w:pStyle w:val="Subtitle"/>
                  <w:jc w:val="center"/>
                </w:pPr>
                <w:r>
                  <w:t>Team 3</w:t>
                </w:r>
              </w:p>
              <w:p w:rsidR="007E476A" w:rsidP="007E476A" w:rsidRDefault="007E476A" w14:paraId="1FD1D0CD" w14:textId="77777777">
                <w:pPr>
                  <w:pStyle w:val="Subtitle"/>
                  <w:jc w:val="center"/>
                </w:pPr>
              </w:p>
              <w:p w:rsidRPr="007E476A" w:rsidR="007E476A" w:rsidP="007E476A" w:rsidRDefault="007E476A" w14:paraId="4FF09EE6" w14:textId="77777777">
                <w:pPr>
                  <w:pStyle w:val="Subtitle"/>
                  <w:jc w:val="center"/>
                </w:pPr>
                <w:r w:rsidRPr="007E476A">
                  <w:t>Angela Ozelski</w:t>
                </w:r>
              </w:p>
              <w:p w:rsidRPr="007E476A" w:rsidR="007E476A" w:rsidP="007E476A" w:rsidRDefault="007E476A" w14:paraId="6FCDD573" w14:textId="77777777">
                <w:pPr>
                  <w:pStyle w:val="Subtitle"/>
                  <w:jc w:val="center"/>
                </w:pPr>
                <w:r w:rsidRPr="007E476A">
                  <w:t>Vu Ton</w:t>
                </w:r>
              </w:p>
              <w:p w:rsidR="007E476A" w:rsidP="007E476A" w:rsidRDefault="007E476A" w14:paraId="7F5F5A48" w14:textId="77777777">
                <w:pPr>
                  <w:pStyle w:val="Subtitle"/>
                  <w:jc w:val="center"/>
                </w:pPr>
                <w:r w:rsidRPr="007E476A">
                  <w:t>BRIAN PALMER</w:t>
                </w:r>
              </w:p>
              <w:p w:rsidR="007E476A" w:rsidP="007E476A" w:rsidRDefault="007E476A" w14:paraId="07303100" w14:textId="77777777">
                <w:pPr>
                  <w:pStyle w:val="Subtitle"/>
                  <w:jc w:val="center"/>
                </w:pPr>
              </w:p>
              <w:p w:rsidR="007E476A" w:rsidP="007E476A" w:rsidRDefault="007E476A" w14:paraId="1B3D23E1" w14:textId="77777777">
                <w:pPr>
                  <w:pStyle w:val="Subtitle"/>
                  <w:jc w:val="center"/>
                </w:pPr>
              </w:p>
              <w:p w:rsidR="007E476A" w:rsidP="007E476A" w:rsidRDefault="007E476A" w14:paraId="257C3EEE" w14:textId="77777777">
                <w:pPr>
                  <w:pStyle w:val="Subtitle"/>
                  <w:jc w:val="center"/>
                </w:pPr>
                <w:r>
                  <w:t>ist 659</w:t>
                </w:r>
              </w:p>
              <w:p w:rsidR="007E476A" w:rsidP="007E476A" w:rsidRDefault="007E476A" w14:paraId="5BA0FC4C" w14:textId="77777777">
                <w:pPr>
                  <w:pStyle w:val="Subtitle"/>
                  <w:jc w:val="center"/>
                </w:pPr>
                <w:r>
                  <w:t>fALL 2023</w:t>
                </w:r>
              </w:p>
              <w:p w:rsidRPr="00206B7B" w:rsidR="007E476A" w:rsidP="007E476A" w:rsidRDefault="007E476A" w14:paraId="4F059967" w14:textId="37E5E7E7">
                <w:pPr>
                  <w:pStyle w:val="Subtitle"/>
                  <w:jc w:val="center"/>
                </w:pPr>
                <w:r>
                  <w:t>sECTION m401</w:t>
                </w:r>
              </w:p>
            </w:sdtContent>
          </w:sdt>
        </w:tc>
      </w:tr>
    </w:tbl>
    <w:p w:rsidR="003422FF" w:rsidP="00685117" w:rsidRDefault="003422FF" w14:paraId="5DDD9F75" w14:textId="77777777"/>
    <w:p w:rsidR="0074501E" w:rsidP="00101A18" w:rsidRDefault="0074501E" w14:paraId="02D410D1" w14:textId="77777777">
      <w:pPr>
        <w:pStyle w:val="Heading1"/>
      </w:pPr>
    </w:p>
    <w:p w:rsidRPr="007E476A" w:rsidR="007E476A" w:rsidP="007E476A" w:rsidRDefault="007E476A" w14:paraId="3CB5503F" w14:textId="77777777"/>
    <w:p w:rsidRPr="007E476A" w:rsidR="007E476A" w:rsidP="007E476A" w:rsidRDefault="007E476A" w14:paraId="764D92E3" w14:textId="77777777"/>
    <w:p w:rsidRPr="007E476A" w:rsidR="007E476A" w:rsidP="007E476A" w:rsidRDefault="007E476A" w14:paraId="0B7068B4" w14:textId="77777777"/>
    <w:p w:rsidRPr="007E476A" w:rsidR="007E476A" w:rsidP="007E476A" w:rsidRDefault="007E476A" w14:paraId="6AAAEB85" w14:textId="77777777"/>
    <w:p w:rsidRPr="007E476A" w:rsidR="007E476A" w:rsidP="007E476A" w:rsidRDefault="007E476A" w14:paraId="19F528D7" w14:textId="77777777"/>
    <w:p w:rsidRPr="007E476A" w:rsidR="007E476A" w:rsidP="007E476A" w:rsidRDefault="007E476A" w14:paraId="6193BC2C" w14:textId="77777777"/>
    <w:p w:rsidR="007E476A" w:rsidP="007E476A" w:rsidRDefault="007E476A" w14:paraId="4A42717E" w14:textId="77777777">
      <w:pPr>
        <w:jc w:val="right"/>
        <w:rPr>
          <w:rFonts w:cs="Times New Roman (Headings CS)" w:eastAsiaTheme="majorEastAsia"/>
          <w:b/>
          <w:caps/>
          <w:color w:val="44546A" w:themeColor="text2"/>
          <w:sz w:val="30"/>
          <w:szCs w:val="30"/>
        </w:rPr>
      </w:pPr>
    </w:p>
    <w:p w:rsidR="007E476A" w:rsidP="004F26D7" w:rsidRDefault="003B78EF" w14:paraId="08609E82" w14:textId="77777777">
      <w:pPr>
        <w:pStyle w:val="Heading1"/>
      </w:pPr>
      <w:sdt>
        <w:sdtPr>
          <w:id w:val="-1497877332"/>
          <w15:appearance w15:val="hidden"/>
          <w:placeholder>
            <w:docPart w:val="73C8C3A65A164A3087FF279C38C9B2AE"/>
          </w:placeholder>
        </w:sdtPr>
        <w:sdtContent>
          <w:r w:rsidR="7BEC08BF">
            <w:rPr/>
            <w:t>Summary / goal</w:t>
          </w:r>
        </w:sdtContent>
      </w:sdt>
      <w:r w:rsidR="78AAF85C">
        <w:rPr/>
        <w:t xml:space="preserve"> </w:t>
      </w:r>
    </w:p>
    <w:p w:rsidR="3529D837" w:rsidP="6D29CDFA" w:rsidRDefault="3529D837" w14:paraId="49E04FCC" w14:textId="5692D5A1">
      <w:pPr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Introducing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Food</w:t>
      </w:r>
      <w:r w:rsidRPr="6D29CDFA" w:rsidR="686DFE9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ie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Express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D29CDFA" w:rsidR="5088CA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go-to solution for a delightful dining experience. Powered by a robust SQL database, our food delivery app seamlessly connects </w:t>
      </w:r>
      <w:r w:rsidRPr="6D29CDFA" w:rsidR="56182AC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customers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to a diverse array of restaurants, ensuring an extensive menu at your fingertips.</w:t>
      </w:r>
      <w:r w:rsidRPr="6D29CDFA" w:rsidR="0EF9B7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goal of th</w:t>
      </w:r>
      <w:r w:rsidRPr="6D29CDFA" w:rsidR="185476E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</w:t>
      </w:r>
      <w:r w:rsidRPr="6D29CDFA" w:rsidR="0EF9B7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design of this application was to connect </w:t>
      </w:r>
      <w:r w:rsidRPr="6D29CDFA" w:rsidR="0AE4D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users </w:t>
      </w:r>
      <w:r w:rsidRPr="6D29CDFA" w:rsidR="0EF9B7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with their favorite restaurants by offering a simple interface and delivery options.</w:t>
      </w:r>
    </w:p>
    <w:p w:rsidR="3529D837" w:rsidP="6D29CDFA" w:rsidRDefault="3529D837" w14:paraId="331C9275" w14:textId="3BE7F5B9">
      <w:pPr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Our user-friendly interface allows </w:t>
      </w:r>
      <w:r w:rsidRPr="6D29CDFA" w:rsidR="207E667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customers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to effortlessly explore a myriad of culinary options, placing orders with just a few taps.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For restaurant partners, 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Food</w:t>
      </w:r>
      <w:r w:rsidRPr="6D29CDFA" w:rsidR="33300B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ie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Express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offers increased visibility and customer engagement, fostering a mutually beneficial relationship</w:t>
      </w:r>
      <w:r w:rsidRPr="6D29CDFA" w:rsidR="2D3D3A1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for both restaurants and hungry customers</w:t>
      </w:r>
      <w:r w:rsidRPr="6D29CDFA" w:rsidR="3529D8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Pr="004F26D7" w:rsidR="00D5413C" w:rsidP="004F26D7" w:rsidRDefault="007E476A" w14:paraId="1CA7BC60" w14:textId="082ED9A7">
      <w:pPr>
        <w:pStyle w:val="Heading1"/>
      </w:pPr>
      <w:r>
        <w:t>business Rules</w:t>
      </w:r>
    </w:p>
    <w:bookmarkEnd w:id="0"/>
    <w:bookmarkEnd w:id="1"/>
    <w:bookmarkEnd w:id="2"/>
    <w:bookmarkEnd w:id="3"/>
    <w:bookmarkEnd w:id="4"/>
    <w:p w:rsidR="007E476A" w:rsidP="007E476A" w:rsidRDefault="007E476A" w14:paraId="5848BCDC" w14:textId="1332F3D5">
      <w:r w:rsidR="7BEC08BF">
        <w:rPr/>
        <w:t xml:space="preserve">What are the business rules we </w:t>
      </w:r>
      <w:r w:rsidR="3DFBFF93">
        <w:rPr/>
        <w:t>identified</w:t>
      </w:r>
      <w:r w:rsidR="3DFBFF93">
        <w:rPr/>
        <w:t>?</w:t>
      </w:r>
    </w:p>
    <w:p w:rsidR="4107A8D7" w:rsidP="6D29CDFA" w:rsidRDefault="4107A8D7" w14:paraId="605D359D" w14:textId="5F8F4758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Users:</w:t>
      </w:r>
    </w:p>
    <w:p w:rsidR="4107A8D7" w:rsidP="6D29CDFA" w:rsidRDefault="4107A8D7" w14:paraId="117E2437" w14:textId="316174BB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Users must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provide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valid and unique information, including a </w:t>
      </w:r>
      <w:r w:rsidRPr="6D29CDFA" w:rsidR="7456598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full name,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</w:t>
      </w:r>
      <w:r w:rsidRPr="6D29CDFA" w:rsidR="094F3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ID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, email, and</w:t>
      </w:r>
      <w:r w:rsidRPr="6D29CDFA" w:rsidR="412507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password.</w:t>
      </w:r>
    </w:p>
    <w:p w:rsidR="4107A8D7" w:rsidP="6D29CDFA" w:rsidRDefault="4107A8D7" w14:paraId="4C5354B5" w14:textId="79B5B9F4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 profiles should include relevant details such as contact information and preferences.</w:t>
      </w:r>
    </w:p>
    <w:p w:rsidR="2642C4EF" w:rsidP="6D29CDFA" w:rsidRDefault="2642C4EF" w14:paraId="3A0589C4" w14:textId="273F12F0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264" w:lineRule="auto"/>
        <w:ind w:left="1080" w:right="0" w:hanging="36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2642C4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UserID</w:t>
      </w:r>
      <w:r w:rsidRPr="6D29CDFA" w:rsidR="2642C4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Primary Key</w:t>
      </w:r>
    </w:p>
    <w:p w:rsidR="2642C4EF" w:rsidP="6D29CDFA" w:rsidRDefault="2642C4EF" w14:paraId="4EC9103B" w14:textId="33848AC7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264" w:lineRule="auto"/>
        <w:ind w:left="1080" w:right="0" w:hanging="36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2642C4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Email is an Alternative Key</w:t>
      </w:r>
    </w:p>
    <w:p w:rsidR="2642C4EF" w:rsidP="6D29CDFA" w:rsidRDefault="2642C4EF" w14:paraId="5B402357" w14:textId="49BAAEFE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264" w:lineRule="auto"/>
        <w:ind w:left="1080" w:right="0" w:hanging="36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2642C4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User_addressID</w:t>
      </w:r>
      <w:r w:rsidRPr="6D29CDFA" w:rsidR="2642C4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Foreign Key</w:t>
      </w:r>
    </w:p>
    <w:p w:rsidR="6D29CDFA" w:rsidP="6D29CDFA" w:rsidRDefault="6D29CDFA" w14:paraId="7018638C" w14:textId="7A31F940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4107A8D7" w:rsidP="6D29CDFA" w:rsidRDefault="4107A8D7" w14:paraId="323BE7D6" w14:textId="2B3891D3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Order Items:</w:t>
      </w:r>
    </w:p>
    <w:p w:rsidR="4107A8D7" w:rsidP="6D29CDFA" w:rsidRDefault="4107A8D7" w14:paraId="32850063" w14:textId="6A96834E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Each order must be associated with a specific user, ensuring traceability.</w:t>
      </w:r>
    </w:p>
    <w:p w:rsidR="4107A8D7" w:rsidP="6D29CDFA" w:rsidRDefault="4107A8D7" w14:paraId="434BB3D4" w14:textId="0B49DD03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Order items should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contain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details like quantity</w:t>
      </w:r>
      <w:r w:rsidRPr="6D29CDFA" w:rsidR="7F699E1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, order item ID, and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 item</w:t>
      </w:r>
      <w:r w:rsidRPr="6D29CDFA" w:rsidR="32DDE0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ID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6E9E2C66" w:rsidP="6D29CDFA" w:rsidRDefault="6E9E2C66" w14:paraId="42521E6B" w14:textId="5FFC035C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6E9E2C6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OrderItemID is a Primary Key</w:t>
      </w:r>
    </w:p>
    <w:p w:rsidR="6E9E2C66" w:rsidP="6D29CDFA" w:rsidRDefault="6E9E2C66" w14:paraId="527D7EE8" w14:textId="549D47AE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6E9E2C6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MenuItemID</w:t>
      </w:r>
      <w:r w:rsidRPr="6D29CDFA" w:rsidR="6E9E2C6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Foreign Key</w:t>
      </w:r>
    </w:p>
    <w:p w:rsidR="6D29CDFA" w:rsidP="6D29CDFA" w:rsidRDefault="6D29CDFA" w14:paraId="49AA6FF9" w14:textId="2EFED4D5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4107A8D7" w:rsidP="6D29CDFA" w:rsidRDefault="4107A8D7" w14:paraId="1C01B5A4" w14:textId="1A969CEC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Addresses:</w:t>
      </w:r>
    </w:p>
    <w:p w:rsidR="4107A8D7" w:rsidP="6D29CDFA" w:rsidRDefault="4107A8D7" w14:paraId="41F316A0" w14:textId="4108309E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Restaurants should have valid and unique addresses, including city, street,</w:t>
      </w:r>
      <w:r w:rsidRPr="6D29CDFA" w:rsidR="0089138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state,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postal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code.</w:t>
      </w:r>
    </w:p>
    <w:p w:rsidR="4107A8D7" w:rsidP="6D29CDFA" w:rsidRDefault="4107A8D7" w14:paraId="04F4AE5B" w14:textId="62A7DA63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Delivery addresses for users must be complete and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accurate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to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facilitate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successful delivery.</w:t>
      </w:r>
    </w:p>
    <w:p w:rsidR="472D5E94" w:rsidP="6D29CDFA" w:rsidRDefault="472D5E94" w14:paraId="4797CE9B" w14:textId="044C5DCC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72D5E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AddressID</w:t>
      </w:r>
      <w:r w:rsidRPr="6D29CDFA" w:rsidR="472D5E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Primary Key</w:t>
      </w:r>
    </w:p>
    <w:p w:rsidR="6D29CDFA" w:rsidP="6D29CDFA" w:rsidRDefault="6D29CDFA" w14:paraId="4BBF36BA" w14:textId="2B1CA8E8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4107A8D7" w:rsidP="6D29CDFA" w:rsidRDefault="4107A8D7" w14:paraId="0CF58667" w14:textId="19DBC17A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 Items:</w:t>
      </w:r>
    </w:p>
    <w:p w:rsidR="4107A8D7" w:rsidP="6D29CDFA" w:rsidRDefault="4107A8D7" w14:paraId="5B614A9E" w14:textId="7B8ED239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Each menu item should be linked to a specific restaurant.</w:t>
      </w:r>
    </w:p>
    <w:p w:rsidR="4107A8D7" w:rsidP="6D29CDFA" w:rsidRDefault="4107A8D7" w14:paraId="2AF017BD" w14:textId="16C27DEB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 items must include relevant details like name, description, and price.</w:t>
      </w:r>
    </w:p>
    <w:p w:rsidR="4107A8D7" w:rsidP="6D29CDFA" w:rsidRDefault="4107A8D7" w14:paraId="5F6EA209" w14:textId="207AE225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Availability status should be tracked to reflect whether an item is currently offered.</w:t>
      </w:r>
    </w:p>
    <w:p w:rsidR="2BBDA6DD" w:rsidP="6D29CDFA" w:rsidRDefault="2BBDA6DD" w14:paraId="43B4149B" w14:textId="7B1CF66B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2BBDA6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MenuItemID</w:t>
      </w:r>
      <w:r w:rsidRPr="6D29CDFA" w:rsidR="2BBDA6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Primary Key</w:t>
      </w:r>
    </w:p>
    <w:p w:rsidR="2BBDA6DD" w:rsidP="6D29CDFA" w:rsidRDefault="2BBDA6DD" w14:paraId="22F3AD76" w14:textId="0729FFC5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2BBDA6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RestaurantID</w:t>
      </w:r>
      <w:r w:rsidRPr="6D29CDFA" w:rsidR="2BBDA6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the Foreign Key</w:t>
      </w:r>
    </w:p>
    <w:p w:rsidR="6D29CDFA" w:rsidP="6D29CDFA" w:rsidRDefault="6D29CDFA" w14:paraId="2A939BA1" w14:textId="2704C036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4107A8D7" w:rsidP="6D29CDFA" w:rsidRDefault="4107A8D7" w14:paraId="760CEC66" w14:textId="4EAC584A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Restaurants:</w:t>
      </w:r>
    </w:p>
    <w:p w:rsidR="4107A8D7" w:rsidP="6D29CDFA" w:rsidRDefault="4107A8D7" w14:paraId="4BA9834C" w14:textId="37A9B427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Restaurants must have unique identifiers 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which includes 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RestaurantID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OwnerUserID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and 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Restaurant_addressID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</w:p>
    <w:p w:rsidR="54357BCA" w:rsidP="6D29CDFA" w:rsidRDefault="54357BCA" w14:paraId="34AE7315" w14:textId="7ECB3122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264" w:lineRule="auto"/>
        <w:ind w:left="1080" w:right="0" w:hanging="36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54357BC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Relevant details such as na</w:t>
      </w:r>
      <w:r w:rsidRPr="6D29CDFA" w:rsidR="140E3D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me of the restaurant </w:t>
      </w:r>
      <w:r w:rsidRPr="6D29CDFA" w:rsidR="39BA4F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and phone number is included in this table</w:t>
      </w:r>
    </w:p>
    <w:p w:rsidR="4107A8D7" w:rsidP="6D29CDFA" w:rsidRDefault="4107A8D7" w14:paraId="334E3633" w14:textId="3422A03F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Operational status (open or closed) should be 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maintained</w:t>
      </w:r>
      <w:r w:rsidRPr="6D29CDFA" w:rsidR="4107A8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updated as needed.</w:t>
      </w:r>
    </w:p>
    <w:p w:rsidR="322FA832" w:rsidP="6D29CDFA" w:rsidRDefault="322FA832" w14:paraId="377E0F03" w14:textId="3C9DD672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322FA8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RestaurantID is a Primary Key</w:t>
      </w:r>
    </w:p>
    <w:p w:rsidR="322FA832" w:rsidP="6D29CDFA" w:rsidRDefault="322FA832" w14:paraId="10E1F83D" w14:textId="135F5252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322FA8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OwneryUserID</w:t>
      </w:r>
      <w:r w:rsidRPr="6D29CDFA" w:rsidR="322FA8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</w:t>
      </w:r>
      <w:r w:rsidRPr="6D29CDFA" w:rsidR="322FA8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Restaurant_addressID</w:t>
      </w:r>
      <w:r w:rsidRPr="6D29CDFA" w:rsidR="322FA8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are Foreign Keys</w:t>
      </w:r>
    </w:p>
    <w:p w:rsidR="6D29CDFA" w:rsidP="6D29CDFA" w:rsidRDefault="6D29CDFA" w14:paraId="63BAC9D0" w14:textId="19EFC464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322FA832" w:rsidP="6D29CDFA" w:rsidRDefault="322FA832" w14:paraId="438506B8" w14:textId="44724953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322FA83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Bills:</w:t>
      </w:r>
    </w:p>
    <w:p w:rsidR="44689097" w:rsidP="6D29CDFA" w:rsidRDefault="44689097" w14:paraId="29E54FAC" w14:textId="5B83B4A7">
      <w:pPr>
        <w:pStyle w:val="ListParagraph"/>
        <w:numPr>
          <w:ilvl w:val="1"/>
          <w:numId w:val="21"/>
        </w:numPr>
        <w:suppressLineNumbers w:val="0"/>
        <w:bidi w:val="0"/>
        <w:spacing w:before="0" w:beforeAutospacing="off" w:after="0" w:afterAutospacing="off" w:line="264" w:lineRule="auto"/>
        <w:ind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446890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Bills</w:t>
      </w:r>
      <w:r w:rsidRPr="6D29CDFA" w:rsidR="446890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D29CDFA" w:rsidR="446890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contains</w:t>
      </w:r>
      <w:r w:rsidRPr="6D29CDFA" w:rsidR="446890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order date, status of the order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total amount of the order, 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BillID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which is unique for each order, and 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Bill_UserID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wh</w:t>
      </w:r>
      <w:r w:rsidRPr="6D29CDFA" w:rsidR="1E57F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ich is the individual who plac</w:t>
      </w:r>
      <w:r w:rsidRPr="6D29CDFA" w:rsidR="20BF9C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ed the order.</w:t>
      </w:r>
    </w:p>
    <w:p w:rsidR="20BF9C77" w:rsidP="6D29CDFA" w:rsidRDefault="20BF9C77" w14:paraId="63613A85" w14:textId="319D9611">
      <w:pPr>
        <w:pStyle w:val="ListParagraph"/>
        <w:numPr>
          <w:ilvl w:val="1"/>
          <w:numId w:val="21"/>
        </w:numPr>
        <w:suppressLineNumbers w:val="0"/>
        <w:bidi w:val="0"/>
        <w:spacing w:before="0" w:beforeAutospacing="off" w:after="0" w:afterAutospacing="off" w:line="264" w:lineRule="auto"/>
        <w:ind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20BF9C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Bill_ID</w:t>
      </w:r>
      <w:r w:rsidRPr="6D29CDFA" w:rsidR="20BF9C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Primary Key</w:t>
      </w:r>
    </w:p>
    <w:p w:rsidR="20BF9C77" w:rsidP="6D29CDFA" w:rsidRDefault="20BF9C77" w14:paraId="3153C248" w14:textId="560A3C0E">
      <w:pPr>
        <w:pStyle w:val="ListParagraph"/>
        <w:numPr>
          <w:ilvl w:val="1"/>
          <w:numId w:val="21"/>
        </w:numPr>
        <w:suppressLineNumbers w:val="0"/>
        <w:bidi w:val="0"/>
        <w:spacing w:before="0" w:beforeAutospacing="off" w:after="0" w:afterAutospacing="off" w:line="264" w:lineRule="auto"/>
        <w:ind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20BF9C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Bill_UserID</w:t>
      </w:r>
      <w:r w:rsidRPr="6D29CDFA" w:rsidR="20BF9C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a Foreign Key</w:t>
      </w:r>
    </w:p>
    <w:p w:rsidR="6D29CDFA" w:rsidP="6D29CDFA" w:rsidRDefault="6D29CDFA" w14:paraId="44B663B8" w14:textId="58A11DE9">
      <w:pPr>
        <w:pStyle w:val="Normal"/>
        <w:spacing w:before="0" w:beforeAutospacing="off" w:after="0" w:afterAutospacing="off"/>
        <w:ind w:left="72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Pr="004F26D7" w:rsidR="007E476A" w:rsidP="007E476A" w:rsidRDefault="007E476A" w14:paraId="4FBB12F2" w14:textId="1E71207A">
      <w:pPr>
        <w:pStyle w:val="Heading1"/>
      </w:pPr>
      <w:r w:rsidR="7BEC08BF">
        <w:rPr/>
        <w:t xml:space="preserve">concept </w:t>
      </w:r>
      <w:r w:rsidR="239CAD00">
        <w:rPr/>
        <w:t>Models</w:t>
      </w:r>
    </w:p>
    <w:p w:rsidR="007E476A" w:rsidP="1FD9397C" w:rsidRDefault="007E476A" w14:paraId="56D2BF21" w14:textId="219B36FD">
      <w:pPr>
        <w:pStyle w:val="Normal"/>
        <w:jc w:val="center"/>
      </w:pPr>
      <w:r w:rsidR="0D5C7151">
        <w:drawing>
          <wp:inline wp14:editId="2FB87E0E" wp14:anchorId="4C05D1F4">
            <wp:extent cx="6743700" cy="6139577"/>
            <wp:effectExtent l="0" t="0" r="0" b="0"/>
            <wp:docPr id="180900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7ea84e593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1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07A9F" w:rsidP="6D29CDFA" w:rsidRDefault="1A707A9F" w14:paraId="3C6A7602" w14:textId="3806DF6D">
      <w:pPr>
        <w:pStyle w:val="Normal"/>
      </w:pPr>
      <w:r>
        <w:br w:type="page"/>
      </w:r>
    </w:p>
    <w:p w:rsidR="16CF94BF" w:rsidP="6D29CDFA" w:rsidRDefault="16CF94BF" w14:paraId="058725E3" w14:textId="0C4A8C81">
      <w:pPr>
        <w:pStyle w:val="Heading1"/>
      </w:pPr>
      <w:r w:rsidR="16CF94BF">
        <w:rPr/>
        <w:t xml:space="preserve">concept </w:t>
      </w:r>
      <w:r w:rsidR="7BEA24C4">
        <w:rPr/>
        <w:t>Models</w:t>
      </w:r>
    </w:p>
    <w:p w:rsidR="16CF94BF" w:rsidP="6D29CDFA" w:rsidRDefault="16CF94BF" w14:paraId="18338EAD" w14:textId="63DDDB99">
      <w:pPr>
        <w:pStyle w:val="Normal"/>
      </w:pPr>
      <w:r w:rsidR="16CF94BF">
        <w:drawing>
          <wp:inline wp14:editId="63AE7946" wp14:anchorId="60D81471">
            <wp:extent cx="6789665" cy="5573183"/>
            <wp:effectExtent l="0" t="0" r="0" b="0"/>
            <wp:docPr id="473858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d9e790f61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665" cy="55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9CDFA" w:rsidRDefault="6D29CDFA" w14:paraId="1C8E0B73" w14:textId="0E905A54">
      <w:r>
        <w:br w:type="page"/>
      </w:r>
    </w:p>
    <w:p w:rsidRPr="004F26D7" w:rsidR="007E476A" w:rsidP="007E476A" w:rsidRDefault="007E476A" w14:paraId="6414E690" w14:textId="2DCA2591">
      <w:pPr>
        <w:pStyle w:val="Heading1"/>
      </w:pPr>
      <w:r w:rsidR="0D836481">
        <w:rPr/>
        <w:t>E</w:t>
      </w:r>
      <w:r w:rsidR="7BEC08BF">
        <w:rPr/>
        <w:t>ntities/attributes</w:t>
      </w:r>
    </w:p>
    <w:p w:rsidR="6D29CDFA" w:rsidP="6D29CDFA" w:rsidRDefault="6D29CDFA" w14:paraId="3BAD2564" w14:textId="0726E969">
      <w:pPr>
        <w:pStyle w:val="Normal"/>
      </w:pPr>
    </w:p>
    <w:tbl>
      <w:tblPr>
        <w:tblStyle w:val="TableNormal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2775"/>
        <w:gridCol w:w="3045"/>
      </w:tblGrid>
      <w:tr w:rsidR="2BA96A60" w:rsidTr="2BA96A60" w14:paraId="60DC4B47">
        <w:trPr>
          <w:trHeight w:val="330"/>
        </w:trPr>
        <w:tc>
          <w:tcPr>
            <w:tcW w:w="306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280FFA2" w14:textId="0EEE24A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ENTITIES</w:t>
            </w:r>
          </w:p>
        </w:tc>
        <w:tc>
          <w:tcPr>
            <w:tcW w:w="277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46D179B" w14:textId="73FA64E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ATTRIBUTES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7902A75" w14:textId="14EFF3A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TYPE</w:t>
            </w:r>
          </w:p>
        </w:tc>
      </w:tr>
      <w:tr w:rsidR="2BA96A60" w:rsidTr="2BA96A60" w14:paraId="4CA14500">
        <w:trPr>
          <w:trHeight w:val="300"/>
        </w:trPr>
        <w:tc>
          <w:tcPr>
            <w:tcW w:w="3060" w:type="dxa"/>
            <w:vMerge w:val="restart"/>
            <w:tcBorders>
              <w:top w:val="single" w:sz="8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AEA6CC8" w14:textId="3C43E28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Addresses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324B038" w14:textId="4083268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AddressID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4790B78C" w14:textId="11638FC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0FEF2A48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EA149B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2AF1238" w14:textId="0288BBA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Street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4DB47ED9" w14:textId="392749F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nvarchar(max)</w:t>
            </w:r>
          </w:p>
        </w:tc>
      </w:tr>
      <w:tr w:rsidR="2BA96A60" w:rsidTr="2BA96A60" w14:paraId="102CBBA7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6AA1EE4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43CC386" w14:textId="65EE2B4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City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30F99C9" w14:textId="0935876D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nvarchar(100)</w:t>
            </w:r>
          </w:p>
        </w:tc>
      </w:tr>
      <w:tr w:rsidR="2BA96A60" w:rsidTr="2BA96A60" w14:paraId="170D8F12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665C89A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0E93D4E" w14:textId="5E9972A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State_code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4ED9C870" w14:textId="15F671AC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nvarchar(100)</w:t>
            </w:r>
          </w:p>
        </w:tc>
      </w:tr>
      <w:tr w:rsidR="2BA96A60" w:rsidTr="2BA96A60" w14:paraId="70A68BEF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9ACF55E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8DDAC3F" w14:textId="1B370DB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ZipCode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E32DB29" w14:textId="47B02D7D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nvarchar(20)</w:t>
            </w:r>
          </w:p>
        </w:tc>
      </w:tr>
      <w:tr w:rsidR="2BA96A60" w:rsidTr="2BA96A60" w14:paraId="4ABCC65A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5454D832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A0DB8F3" w14:textId="5E47ACAA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Phone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327050A" w14:textId="6077BC4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nvarchar(20)</w:t>
            </w:r>
          </w:p>
        </w:tc>
      </w:tr>
      <w:tr w:rsidR="2BA96A60" w:rsidTr="2BA96A60" w14:paraId="0E14CF69">
        <w:trPr>
          <w:trHeight w:val="300"/>
        </w:trPr>
        <w:tc>
          <w:tcPr>
            <w:tcW w:w="3060" w:type="dxa"/>
            <w:vMerge w:val="restart"/>
            <w:tcBorders>
              <w:top w:val="nil" w:sz="8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9160D3D" w14:textId="0EF6524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Bills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694046A" w14:textId="36CC3C5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Bill_ID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916A6E1" w14:textId="4D160B4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6369654F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6313D60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1E9F2F4" w14:textId="11932BD1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Bill_UserID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6A819EE" w14:textId="50ED368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3C7A21A2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AFACA6F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27065F6" w14:textId="376BB32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OrderDate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D979561" w14:textId="1AA530EB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datetime</w:t>
            </w:r>
          </w:p>
        </w:tc>
      </w:tr>
      <w:tr w:rsidR="2BA96A60" w:rsidTr="2BA96A60" w14:paraId="10A986A0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283AFB0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E90B1A4" w14:textId="139EC7A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Status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0B5B255" w14:textId="051DEB0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nvarchar(50)</w:t>
            </w:r>
          </w:p>
        </w:tc>
      </w:tr>
      <w:tr w:rsidR="2BA96A60" w:rsidTr="2BA96A60" w14:paraId="17862577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756A7CCE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668AECD" w14:textId="7CA21C70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TotalAmount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2CFC08C" w14:textId="25B83BD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decimal(10,2)</w:t>
            </w:r>
          </w:p>
        </w:tc>
      </w:tr>
      <w:tr w:rsidR="2BA96A60" w:rsidTr="2BA96A60" w14:paraId="796263FC">
        <w:trPr>
          <w:trHeight w:val="300"/>
        </w:trPr>
        <w:tc>
          <w:tcPr>
            <w:tcW w:w="306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E50F0AA" w14:textId="3AFD270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MenuItems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76DE181" w14:textId="2238B65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MenuItemID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E0F5F07" w14:textId="1447165F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38B6F3AD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EDCC818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4272561A" w14:textId="6D8C359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RestaurantID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67E8D60" w14:textId="6F2EC4E4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4E97621E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ADD492E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CCEE546" w14:textId="3549DF2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Name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FF0A8FC" w14:textId="61E7834D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nvarchar(100)</w:t>
            </w:r>
          </w:p>
        </w:tc>
      </w:tr>
      <w:tr w:rsidR="2BA96A60" w:rsidTr="2BA96A60" w14:paraId="55387A46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1F36427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41957E0" w14:textId="0CB03BB4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Description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364DB20" w14:textId="313131C7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nvarchar(max)</w:t>
            </w:r>
          </w:p>
        </w:tc>
      </w:tr>
      <w:tr w:rsidR="2BA96A60" w:rsidTr="2BA96A60" w14:paraId="12381E14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0406EFC6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5C3CFA9" w14:textId="6B7B2A3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Price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FB91010" w14:textId="2AB0C43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decimal(10,2)</w:t>
            </w:r>
          </w:p>
        </w:tc>
      </w:tr>
      <w:tr w:rsidR="2BA96A60" w:rsidTr="2BA96A60" w14:paraId="47FE0B02">
        <w:trPr>
          <w:trHeight w:val="300"/>
        </w:trPr>
        <w:tc>
          <w:tcPr>
            <w:tcW w:w="306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08CE903" w14:textId="17EC32C0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OrderItems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E3C0BF0" w14:textId="11FE55F3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OrderItemID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2E53A58" w14:textId="2D86ACFB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3F1601D6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4FF79DC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9B94DAD" w14:textId="579D66C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Order_customer_ID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903C9B0" w14:textId="243D8C6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30DA4F91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7FAD21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C370D72" w14:textId="2324C31A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MenuItemID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C0AB576" w14:textId="6975F858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5EC20CA2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21C2D00D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497C4D9" w14:textId="0008BE6A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Quantity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A7076E1" w14:textId="7638C40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178B63F3">
        <w:trPr>
          <w:trHeight w:val="300"/>
        </w:trPr>
        <w:tc>
          <w:tcPr>
            <w:tcW w:w="306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C518DF9" w14:textId="7CE73B8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Restaurants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70A7FEF" w14:textId="0A9E2654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RestaurantID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22FE9CC" w14:textId="4692022C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6A7A0946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D528E99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BD1D7E9" w14:textId="08EB588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OwnerUserID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75F79F9" w14:textId="439C2FC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1ACAB5CF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94B4340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F965C9B" w14:textId="50D071CF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Name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360AD454" w14:textId="473B961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nvarchar(100)</w:t>
            </w:r>
          </w:p>
        </w:tc>
      </w:tr>
      <w:tr w:rsidR="2BA96A60" w:rsidTr="2BA96A60" w14:paraId="0C9B44F9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0A64F2DE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D028A32" w14:textId="43C310E6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Restaurant_addressID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9D31FD0" w14:textId="252DE122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  <w:tr w:rsidR="2BA96A60" w:rsidTr="2BA96A60" w14:paraId="3380344C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6F6B2F65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EF06681" w14:textId="06566FC8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Phone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6B3989B" w14:textId="59043EB8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nvarchar(20)</w:t>
            </w:r>
          </w:p>
        </w:tc>
      </w:tr>
      <w:tr w:rsidR="2BA96A60" w:rsidTr="2BA96A60" w14:paraId="0AF68B6C">
        <w:trPr>
          <w:trHeight w:val="300"/>
        </w:trPr>
        <w:tc>
          <w:tcPr>
            <w:tcW w:w="306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6D2D904" w14:textId="18449AF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Users</w:t>
            </w:r>
          </w:p>
        </w:tc>
        <w:tc>
          <w:tcPr>
            <w:tcW w:w="27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048C32D8" w14:textId="752C86FD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UserID</w:t>
            </w:r>
          </w:p>
        </w:tc>
        <w:tc>
          <w:tcPr>
            <w:tcW w:w="304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E7A27A6" w14:textId="2F216299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 (auto increment)</w:t>
            </w:r>
          </w:p>
        </w:tc>
      </w:tr>
      <w:tr w:rsidR="2BA96A60" w:rsidTr="2BA96A60" w14:paraId="76167E9E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7503595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EDCE4E2" w14:textId="79A71AA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UserType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B726BA1" w14:textId="5C76770B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nvarchar(50)</w:t>
            </w:r>
          </w:p>
        </w:tc>
      </w:tr>
      <w:tr w:rsidR="2BA96A60" w:rsidTr="2BA96A60" w14:paraId="69231B2B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79093D3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8C64175" w14:textId="75647B7A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FullName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4BE4ED4C" w14:textId="3EDCF7FB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nvarchar(100)</w:t>
            </w:r>
          </w:p>
        </w:tc>
      </w:tr>
      <w:tr w:rsidR="2BA96A60" w:rsidTr="2BA96A60" w14:paraId="5A3C098A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77D4CEE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7A6913CE" w14:textId="3AC1F3A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Email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40DE4D6" w14:textId="7D6749CB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nvarchar(255)</w:t>
            </w:r>
          </w:p>
        </w:tc>
      </w:tr>
      <w:tr w:rsidR="2BA96A60" w:rsidTr="2BA96A60" w14:paraId="22649723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52903172"/>
        </w:tc>
        <w:tc>
          <w:tcPr>
            <w:tcW w:w="27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2B23A9F1" w14:textId="304CFD0E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User_password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6287F477" w14:textId="5515ECF0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nvarchar(255)</w:t>
            </w:r>
          </w:p>
        </w:tc>
      </w:tr>
      <w:tr w:rsidR="2BA96A60" w:rsidTr="2BA96A60" w14:paraId="1B326CC7">
        <w:trPr>
          <w:trHeight w:val="405"/>
        </w:trPr>
        <w:tc>
          <w:tcPr>
            <w:tcW w:w="306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4CDFA6A1"/>
        </w:tc>
        <w:tc>
          <w:tcPr>
            <w:tcW w:w="27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5980F635" w14:textId="4FD737C5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User_addressID</w:t>
            </w:r>
          </w:p>
        </w:tc>
        <w:tc>
          <w:tcPr>
            <w:tcW w:w="304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A96A60" w:rsidP="2BA96A60" w:rsidRDefault="2BA96A60" w14:paraId="149CE52D" w14:textId="6584AA80">
            <w:pPr>
              <w:spacing w:before="0" w:beforeAutospacing="off" w:after="0" w:afterAutospacing="off"/>
              <w:jc w:val="center"/>
            </w:pPr>
            <w:r w:rsidRPr="2BA96A60" w:rsidR="2BA96A6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4"/>
                <w:szCs w:val="24"/>
                <w:u w:val="none"/>
              </w:rPr>
              <w:t>int</w:t>
            </w:r>
          </w:p>
        </w:tc>
      </w:tr>
    </w:tbl>
    <w:p w:rsidR="007E476A" w:rsidP="2BA96A60" w:rsidRDefault="007E476A" w14:paraId="10DE0AB1" w14:textId="541FF3E8">
      <w:pPr>
        <w:pStyle w:val="Normal"/>
      </w:pPr>
    </w:p>
    <w:p w:rsidRPr="004F26D7" w:rsidR="007E476A" w:rsidP="007E476A" w:rsidRDefault="007E476A" w14:paraId="261561E0" w14:textId="6D113E38">
      <w:pPr>
        <w:pStyle w:val="Heading1"/>
      </w:pPr>
      <w:r w:rsidR="38F96990">
        <w:rPr/>
        <w:t>R</w:t>
      </w:r>
      <w:r w:rsidR="7BEC08BF">
        <w:rPr/>
        <w:t>elationships</w:t>
      </w:r>
      <w:r w:rsidR="38F96990">
        <w:rPr/>
        <w:t xml:space="preserve"> (</w:t>
      </w:r>
      <w:r w:rsidR="3942E86B">
        <w:rPr/>
        <w:t>fully</w:t>
      </w:r>
      <w:r w:rsidR="38F96990">
        <w:rPr/>
        <w:t xml:space="preserve"> ATTRIBUTED)</w:t>
      </w:r>
    </w:p>
    <w:p w:rsidR="6D29CDFA" w:rsidP="6D29CDFA" w:rsidRDefault="6D29CDFA" w14:paraId="568D4A16" w14:textId="3C90DCDD">
      <w:pPr>
        <w:pStyle w:val="Normal"/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320"/>
        <w:gridCol w:w="2175"/>
        <w:gridCol w:w="1710"/>
        <w:gridCol w:w="5595"/>
      </w:tblGrid>
      <w:tr w:rsidR="6D29CDFA" w:rsidTr="6D29CDFA" w14:paraId="5C568956">
        <w:trPr>
          <w:trHeight w:val="330"/>
        </w:trPr>
        <w:tc>
          <w:tcPr>
            <w:tcW w:w="132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71BFE73" w14:textId="7A6A07C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TABLE</w:t>
            </w:r>
          </w:p>
        </w:tc>
        <w:tc>
          <w:tcPr>
            <w:tcW w:w="217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C8BD94D" w14:textId="4AF5572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ATTRIBUTES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0763B97" w14:textId="05E6DBA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TYPE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shd w:val="clear" w:color="auto" w:fill="CAEDFB"/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6558B62" w14:textId="28773D8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CONSTRAINTS</w:t>
            </w:r>
          </w:p>
        </w:tc>
      </w:tr>
      <w:tr w:rsidR="6D29CDFA" w:rsidTr="6D29CDFA" w14:paraId="6DB3D3C2">
        <w:trPr>
          <w:trHeight w:val="300"/>
        </w:trPr>
        <w:tc>
          <w:tcPr>
            <w:tcW w:w="1320" w:type="dxa"/>
            <w:vMerge w:val="restart"/>
            <w:tcBorders>
              <w:top w:val="single" w:sz="8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83CE481" w14:textId="509503F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Addresses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B9146C5" w14:textId="7B998E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AddressID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B1A362B" w14:textId="1CD98CB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4D8C6AE" w14:textId="482BE7A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4AC4E8F6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C3C7D54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D7E994B" w14:textId="7CA3ABA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Street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C24D34D" w14:textId="3B553B5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nvarchar(max)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4E44DA7" w14:textId="7267AA7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6FAE9D91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39226C0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A5A4AB3" w14:textId="5BBE99D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City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9BD9CFE" w14:textId="22EDE8A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nvarchar(100)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1F2C119" w14:textId="66D46E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7E15F9B7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FE5386A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C9E60EE" w14:textId="2455419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State_code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6F31459" w14:textId="3C2D331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nvarchar(100)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6027DBC" w14:textId="18098D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6E3CE1FF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10C45EC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/>
            <w:vAlign w:val="center"/>
          </w:tcPr>
          <w:p w:rsidR="6D29CDFA" w:rsidP="6D29CDFA" w:rsidRDefault="6D29CDFA" w14:paraId="2E7DB81F" w14:textId="63BDA61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ZipCode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center"/>
          </w:tcPr>
          <w:p w:rsidR="6D29CDFA" w:rsidP="6D29CDFA" w:rsidRDefault="6D29CDFA" w14:paraId="013435ED" w14:textId="689968C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nvarchar(20)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/>
            <w:vAlign w:val="center"/>
          </w:tcPr>
          <w:p w:rsidR="6D29CDFA" w:rsidP="6D29CDFA" w:rsidRDefault="6D29CDFA" w14:paraId="4699DE8E" w14:textId="0069C5F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40964EA1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4D26942D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24DC4F7" w14:textId="44A8B39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Phone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627B696" w14:textId="1D7F60C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nvarchar(20)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55E3031" w14:textId="10AF8CD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 </w:t>
            </w:r>
          </w:p>
        </w:tc>
      </w:tr>
      <w:tr w:rsidR="6D29CDFA" w:rsidTr="6D29CDFA" w14:paraId="56C284F1">
        <w:trPr>
          <w:trHeight w:val="300"/>
        </w:trPr>
        <w:tc>
          <w:tcPr>
            <w:tcW w:w="1320" w:type="dxa"/>
            <w:vMerge w:val="restart"/>
            <w:tcBorders>
              <w:top w:val="nil" w:sz="8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DEA7457" w14:textId="6A10416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Bills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7F4D18A" w14:textId="7804E14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Bill_ID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194196C" w14:textId="1558875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7180521A" w14:textId="483165F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27940864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416011B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B066A6F" w14:textId="2703083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Bill_UserID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441E1BE" w14:textId="06AB4BE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87700E0" w14:textId="78AD18C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FOREIGN KEY REFERENCES Users(UserID)</w:t>
            </w:r>
          </w:p>
        </w:tc>
      </w:tr>
      <w:tr w:rsidR="6D29CDFA" w:rsidTr="6D29CDFA" w14:paraId="21546CA0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6DADCBF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16FD030" w14:textId="1280806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OrderDate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F0E3A34" w14:textId="3446899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datetime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5632C713" w14:textId="4F8C203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DEFAULT 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GETDATE(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)</w:t>
            </w:r>
          </w:p>
        </w:tc>
      </w:tr>
      <w:tr w:rsidR="6D29CDFA" w:rsidTr="6D29CDFA" w14:paraId="2B66F15B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017A660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1369944" w14:textId="588CD66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Status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9531A2E" w14:textId="05FFF1F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nvarchar(50)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A116D82" w14:textId="7C8B2BB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40E03296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71D246AD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039502C" w14:textId="04A431E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TotalAmount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E67A4B4" w14:textId="3966568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decimal(10,2)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A0F5549" w14:textId="6BBCA3C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3F8D8BA8">
        <w:trPr>
          <w:trHeight w:val="300"/>
        </w:trPr>
        <w:tc>
          <w:tcPr>
            <w:tcW w:w="132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AF8147D" w14:textId="2779080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MenuItems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6CD893F" w14:textId="3F9AAAE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MenuItemID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6691906" w14:textId="7CD240A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685842A" w14:textId="1A196A2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71B6011D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11E443D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3DAF715" w14:textId="781C22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RestaurantID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F22F00A" w14:textId="5C78D90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63CEBB3" w14:textId="29CD08F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FOREIGN KEY REFERENCES Restaurants(RestaurantID)</w:t>
            </w:r>
          </w:p>
        </w:tc>
      </w:tr>
      <w:tr w:rsidR="6D29CDFA" w:rsidTr="6D29CDFA" w14:paraId="10F4DABE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5728F52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BA0C26D" w14:textId="38F133B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Name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573A1DC" w14:textId="656E627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nvarchar(100)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5B1CD1A3" w14:textId="63E2431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2C51619A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358E963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0751FE2" w14:textId="36795FF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Description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8E7B2C0" w14:textId="40DBB68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nvarchar(max)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8EC2C1E" w14:textId="7A5BCD8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 </w:t>
            </w:r>
          </w:p>
        </w:tc>
      </w:tr>
      <w:tr w:rsidR="6D29CDFA" w:rsidTr="6D29CDFA" w14:paraId="1EBACB45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6981B457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93EF2E7" w14:textId="56BB956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Price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5FDF499" w14:textId="7FF3C0A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decimal(10,2)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3E976C75" w14:textId="653AAA8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0FC9657B">
        <w:trPr>
          <w:trHeight w:val="300"/>
        </w:trPr>
        <w:tc>
          <w:tcPr>
            <w:tcW w:w="132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60088B3" w14:textId="4E6D6B6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OrderItems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0934B7B" w14:textId="203CC6F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OrderItemID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81FE46B" w14:textId="2294390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326D6755" w14:textId="3689933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7982F3D1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7ECFE0C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22F83D1" w14:textId="6B11586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Order_customer_ID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408C56A" w14:textId="366C504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3AC21F85" w14:textId="172A971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FOREIGN KEY REFERENCES 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Users(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UserID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)</w:t>
            </w:r>
          </w:p>
        </w:tc>
      </w:tr>
      <w:tr w:rsidR="6D29CDFA" w:rsidTr="6D29CDFA" w14:paraId="355FE167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847A391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C8516F8" w14:textId="69A2946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MenuItemID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E9153BE" w14:textId="1450AC3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6B2BBA40" w14:textId="25EFCE5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FOREIGN KEY REFERENCES 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MenuItems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(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MenuItemID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)</w:t>
            </w:r>
          </w:p>
        </w:tc>
      </w:tr>
      <w:tr w:rsidR="6D29CDFA" w:rsidTr="6D29CDFA" w14:paraId="0E33D560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533E5D12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0F11AB6" w14:textId="5167A42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Quantity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84FCD5E" w14:textId="140C5D2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46F232F9" w14:textId="369DFB0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289E4428">
        <w:trPr>
          <w:trHeight w:val="300"/>
        </w:trPr>
        <w:tc>
          <w:tcPr>
            <w:tcW w:w="132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F69688F" w14:textId="33036B1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Restaurants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270FD7A" w14:textId="04138E2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RestaurantID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CFE84C1" w14:textId="4D792FB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63A2D55" w14:textId="59A8F97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024CFD4A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56403E45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8D5FDD5" w14:textId="77FA99D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OwnerUserID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A6D9AF7" w14:textId="30114D96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6B3C9638" w14:textId="5CEC32B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FOREIGN KEY REFERENCES 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Users(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UserID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)</w:t>
            </w:r>
          </w:p>
        </w:tc>
      </w:tr>
      <w:tr w:rsidR="6D29CDFA" w:rsidTr="6D29CDFA" w14:paraId="62322091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C6FFEBA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A9F439C" w14:textId="78C156D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Name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66B35E5" w14:textId="42A2E87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nvarchar(100)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70E5802" w14:textId="4AA5672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142C85E9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23E81EF5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515DDB6" w14:textId="18F7068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Restaurant_addressID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DFCE67A" w14:textId="0CDEE190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AED7A6" w:rsidP="6D29CDFA" w:rsidRDefault="03AED7A6" w14:paraId="74E60F37" w14:textId="310009C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FOREIGN KEY REFERENCES 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Addresses(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AddressID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)</w:t>
            </w:r>
          </w:p>
        </w:tc>
      </w:tr>
      <w:tr w:rsidR="6D29CDFA" w:rsidTr="6D29CDFA" w14:paraId="3581B687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33EF5524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FA36B41" w14:textId="7A48A81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Phone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5CB403E" w14:textId="5464255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nvarchar(20)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1F0AACD" w14:textId="38C5D518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 </w:t>
            </w:r>
          </w:p>
        </w:tc>
      </w:tr>
      <w:tr w:rsidR="6D29CDFA" w:rsidTr="6D29CDFA" w14:paraId="6F2CF89D">
        <w:trPr>
          <w:trHeight w:val="300"/>
        </w:trPr>
        <w:tc>
          <w:tcPr>
            <w:tcW w:w="1320" w:type="dxa"/>
            <w:vMerge w:val="restart"/>
            <w:tcBorders>
              <w:top w:val="nil"/>
              <w:left w:val="single" w:sz="4"/>
              <w:bottom w:val="single" w:color="000000" w:themeColor="text1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29BE610" w14:textId="09D4996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Users</w:t>
            </w:r>
          </w:p>
        </w:tc>
        <w:tc>
          <w:tcPr>
            <w:tcW w:w="217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B472D24" w14:textId="0EDE8FC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UserID</w:t>
            </w:r>
          </w:p>
        </w:tc>
        <w:tc>
          <w:tcPr>
            <w:tcW w:w="171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02AE76F" w14:textId="202153E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A6F63EB" w14:textId="0004FA8F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PRIMARY KEY, IDENTITY</w:t>
            </w:r>
          </w:p>
        </w:tc>
      </w:tr>
      <w:tr w:rsidR="6D29CDFA" w:rsidTr="6D29CDFA" w14:paraId="7E8B3A48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A0814F7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B6902AC" w14:textId="38EC58EB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UserType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FB0E784" w14:textId="18A100B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(50)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70C5637" w14:textId="491904B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038E0925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F36FF2F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C4E8A54" w14:textId="0F420DE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FullName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60DD7A3" w14:textId="2088CF8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</w:t>
            </w: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(100)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FE8407B" w14:textId="71BF9B4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461D6D76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3E7F7E28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671C55C5" w14:textId="7146B0A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Email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D98F328" w14:textId="5EC3D55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nvarchar(255)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12CD08EF" w14:textId="2B993FF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UNIQUE, NOT NULL</w:t>
            </w:r>
          </w:p>
        </w:tc>
      </w:tr>
      <w:tr w:rsidR="6D29CDFA" w:rsidTr="6D29CDFA" w14:paraId="4DB02A10">
        <w:trPr>
          <w:trHeight w:val="300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3189CB9D"/>
        </w:tc>
        <w:tc>
          <w:tcPr>
            <w:tcW w:w="2175" w:type="dxa"/>
            <w:tcBorders>
              <w:top w:val="single" w:sz="4"/>
              <w:left w:val="nil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7BBC8ADF" w14:textId="56A6EB3A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User_password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9D015F3" w14:textId="7E52C29C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nvarchar(255)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4F2E151F" w14:textId="5C10E7A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NOT NULL</w:t>
            </w:r>
          </w:p>
        </w:tc>
      </w:tr>
      <w:tr w:rsidR="6D29CDFA" w:rsidTr="6D29CDFA" w14:paraId="0D39630E">
        <w:trPr>
          <w:trHeight w:val="315"/>
        </w:trPr>
        <w:tc>
          <w:tcPr>
            <w:tcW w:w="1320" w:type="dxa"/>
            <w:vMerge/>
            <w:tcBorders>
              <w:top w:sz="0"/>
              <w:left w:val="single" w:sz="0"/>
              <w:bottom w:val="single" w:color="000000" w:themeColor="text1" w:sz="0"/>
              <w:right w:val="single" w:sz="0"/>
            </w:tcBorders>
            <w:tcMar/>
            <w:vAlign w:val="center"/>
          </w:tcPr>
          <w:p w14:paraId="45269537"/>
        </w:tc>
        <w:tc>
          <w:tcPr>
            <w:tcW w:w="2175" w:type="dxa"/>
            <w:tcBorders>
              <w:top w:val="single" w:sz="4"/>
              <w:left w:val="nil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051268BB" w14:textId="5FF4633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User_addressID</w:t>
            </w:r>
          </w:p>
        </w:tc>
        <w:tc>
          <w:tcPr>
            <w:tcW w:w="171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210BBE15" w14:textId="26FF6DB5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int</w:t>
            </w:r>
          </w:p>
        </w:tc>
        <w:tc>
          <w:tcPr>
            <w:tcW w:w="5595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29CDFA" w:rsidP="6D29CDFA" w:rsidRDefault="6D29CDFA" w14:paraId="3887BAF1" w14:textId="01108EC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</w:pPr>
            <w:r w:rsidRPr="6D29CDFA" w:rsidR="6D29CDF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FOREIGN KEY REFERENCES Addresses(AddressID)</w:t>
            </w:r>
          </w:p>
        </w:tc>
      </w:tr>
    </w:tbl>
    <w:p w:rsidR="6D29CDFA" w:rsidP="6D29CDFA" w:rsidRDefault="6D29CDFA" w14:paraId="61938D00" w14:textId="7A4A2FF7">
      <w:pPr>
        <w:pStyle w:val="Normal"/>
      </w:pPr>
    </w:p>
    <w:p w:rsidR="6D29CDFA" w:rsidRDefault="6D29CDFA" w14:paraId="243EB8D6" w14:textId="2C396AE5">
      <w:r>
        <w:br w:type="page"/>
      </w:r>
    </w:p>
    <w:p w:rsidRPr="004F26D7" w:rsidR="007E476A" w:rsidP="007E476A" w:rsidRDefault="007E476A" w14:paraId="68BEC9FA" w14:textId="784B7DCB">
      <w:pPr>
        <w:pStyle w:val="Heading1"/>
      </w:pPr>
      <w:r w:rsidR="7BEC08BF">
        <w:rPr/>
        <w:t>Mockups/Dashboards</w:t>
      </w:r>
    </w:p>
    <w:p w:rsidR="6D29CDFA" w:rsidP="6D29CDFA" w:rsidRDefault="6D29CDFA" w14:paraId="7E329BD7" w14:textId="34AD8760">
      <w:pPr>
        <w:pStyle w:val="Normal"/>
      </w:pP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5602FA4A">
        <w:trPr>
          <w:trHeight w:val="300"/>
        </w:trPr>
        <w:tc>
          <w:tcPr>
            <w:tcW w:w="5400" w:type="dxa"/>
            <w:shd w:val="clear" w:color="auto" w:fill="FFFFFF" w:themeFill="background1"/>
            <w:tcMar/>
            <w:vAlign w:val="center"/>
          </w:tcPr>
          <w:p w:rsidR="0794C1D6" w:rsidP="6D29CDFA" w:rsidRDefault="0794C1D6" w14:paraId="4C71D6ED" w14:textId="1BF8A057">
            <w:pPr>
              <w:pStyle w:val="Normal"/>
              <w:jc w:val="center"/>
            </w:pPr>
            <w:r w:rsidR="0794C1D6">
              <w:drawing>
                <wp:inline wp14:editId="729B5271" wp14:anchorId="0A7F24BC">
                  <wp:extent cx="2457450" cy="3286125"/>
                  <wp:effectExtent l="0" t="0" r="0" b="0"/>
                  <wp:docPr id="3507790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a786b11a5f459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shd w:val="clear" w:color="auto" w:fill="FFFFFF" w:themeFill="background1"/>
            <w:tcMar/>
            <w:vAlign w:val="center"/>
          </w:tcPr>
          <w:p w:rsidR="0794C1D6" w:rsidP="6D29CDFA" w:rsidRDefault="0794C1D6" w14:paraId="41AF68B5" w14:textId="4676EE33">
            <w:pPr>
              <w:pStyle w:val="Normal"/>
              <w:jc w:val="center"/>
            </w:pPr>
            <w:r w:rsidR="0794C1D6">
              <w:drawing>
                <wp:inline wp14:editId="01264B56" wp14:anchorId="79C8B4CC">
                  <wp:extent cx="2447925" cy="3286125"/>
                  <wp:effectExtent l="0" t="0" r="0" b="0"/>
                  <wp:docPr id="17804102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03a826fa3440d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D29CDFA" w:rsidTr="6D29CDFA" w14:paraId="1B78DA2F">
        <w:trPr>
          <w:trHeight w:val="300"/>
        </w:trPr>
        <w:tc>
          <w:tcPr>
            <w:tcW w:w="5400" w:type="dxa"/>
            <w:shd w:val="clear" w:color="auto" w:fill="FFFFFF" w:themeFill="background1"/>
            <w:tcMar/>
            <w:vAlign w:val="center"/>
          </w:tcPr>
          <w:p w:rsidR="0794C1D6" w:rsidP="6D29CDFA" w:rsidRDefault="0794C1D6" w14:paraId="4B650B93" w14:textId="5D9E8831">
            <w:pPr>
              <w:pStyle w:val="Normal"/>
              <w:jc w:val="center"/>
            </w:pPr>
            <w:r w:rsidR="0794C1D6">
              <w:drawing>
                <wp:inline wp14:editId="5A6E9D9F" wp14:anchorId="0B28CF89">
                  <wp:extent cx="2438400" cy="3286125"/>
                  <wp:effectExtent l="0" t="0" r="0" b="0"/>
                  <wp:docPr id="19577551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8ee910635d64e0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shd w:val="clear" w:color="auto" w:fill="FFFFFF" w:themeFill="background1"/>
            <w:tcMar/>
            <w:vAlign w:val="center"/>
          </w:tcPr>
          <w:p w:rsidR="0794C1D6" w:rsidP="6D29CDFA" w:rsidRDefault="0794C1D6" w14:paraId="7873EC1A" w14:textId="1FDBE951">
            <w:pPr>
              <w:pStyle w:val="Normal"/>
              <w:jc w:val="center"/>
            </w:pPr>
            <w:r w:rsidR="0794C1D6">
              <w:drawing>
                <wp:inline wp14:editId="2908FEC9" wp14:anchorId="2125F0CB">
                  <wp:extent cx="2438400" cy="3286125"/>
                  <wp:effectExtent l="0" t="0" r="0" b="0"/>
                  <wp:docPr id="10481544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b096048b82143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1B37D764">
        <w:trPr>
          <w:trHeight w:val="300"/>
        </w:trPr>
        <w:tc>
          <w:tcPr>
            <w:tcW w:w="5400" w:type="dxa"/>
            <w:tcMar/>
            <w:vAlign w:val="center"/>
          </w:tcPr>
          <w:p w:rsidR="0794C1D6" w:rsidP="6D29CDFA" w:rsidRDefault="0794C1D6" w14:paraId="2C0C07A5" w14:textId="7A2CBD7B">
            <w:pPr>
              <w:pStyle w:val="Normal"/>
              <w:jc w:val="center"/>
            </w:pPr>
            <w:r w:rsidR="0794C1D6">
              <w:drawing>
                <wp:inline wp14:editId="0ED30CEF" wp14:anchorId="39A54FDF">
                  <wp:extent cx="2428875" cy="3286125"/>
                  <wp:effectExtent l="0" t="0" r="0" b="0"/>
                  <wp:docPr id="18908108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f2f2fe643749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  <w:vAlign w:val="center"/>
          </w:tcPr>
          <w:p w:rsidR="0794C1D6" w:rsidP="6D29CDFA" w:rsidRDefault="0794C1D6" w14:paraId="2A115C6D" w14:textId="343891B4">
            <w:pPr>
              <w:pStyle w:val="Normal"/>
              <w:jc w:val="center"/>
            </w:pPr>
            <w:r w:rsidR="0794C1D6">
              <w:drawing>
                <wp:inline wp14:editId="0F937B99" wp14:anchorId="5B684FA5">
                  <wp:extent cx="2419350" cy="3286125"/>
                  <wp:effectExtent l="0" t="0" r="0" b="0"/>
                  <wp:docPr id="4047944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1d9d064a3c4e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D29CDFA" w:rsidTr="6D29CDFA" w14:paraId="6D424357">
        <w:trPr>
          <w:trHeight w:val="300"/>
        </w:trPr>
        <w:tc>
          <w:tcPr>
            <w:tcW w:w="10800" w:type="dxa"/>
            <w:gridSpan w:val="2"/>
            <w:tcMar/>
            <w:vAlign w:val="center"/>
          </w:tcPr>
          <w:p w:rsidR="0794C1D6" w:rsidP="6D29CDFA" w:rsidRDefault="0794C1D6" w14:paraId="1A1AB291" w14:textId="3660FBAE">
            <w:pPr>
              <w:pStyle w:val="Normal"/>
              <w:jc w:val="center"/>
            </w:pPr>
            <w:r w:rsidR="0794C1D6">
              <w:drawing>
                <wp:inline wp14:editId="27D4D152" wp14:anchorId="6CFC6F54">
                  <wp:extent cx="2419350" cy="3286125"/>
                  <wp:effectExtent l="0" t="0" r="0" b="0"/>
                  <wp:docPr id="11753483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fa80412cd040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D29CDFA" w:rsidRDefault="6D29CDFA" w14:paraId="2930C80C" w14:textId="3BA0E605">
      <w:r>
        <w:br w:type="page"/>
      </w:r>
    </w:p>
    <w:p w:rsidR="001638F6" w:rsidP="007E476A" w:rsidRDefault="007E476A" w14:paraId="14CD7030" w14:textId="7286E585">
      <w:pPr>
        <w:pStyle w:val="Heading1"/>
      </w:pPr>
      <w:r w:rsidR="7BEC08BF">
        <w:rPr/>
        <w:t>SQL Code</w:t>
      </w:r>
    </w:p>
    <w:p w:rsidR="3450ECC9" w:rsidP="6D29CDFA" w:rsidRDefault="3450ECC9" w14:paraId="3951894E" w14:textId="663619C3">
      <w:pPr>
        <w:pStyle w:val="Normal"/>
      </w:pPr>
      <w:r w:rsidR="3450ECC9">
        <w:drawing>
          <wp:inline wp14:editId="00591E96" wp14:anchorId="0EE02469">
            <wp:extent cx="5698808" cy="7086600"/>
            <wp:effectExtent l="0" t="0" r="0" b="0"/>
            <wp:docPr id="96624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3a5ae10a6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08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0ECC9" w:rsidP="6D29CDFA" w:rsidRDefault="3450ECC9" w14:paraId="2098607F" w14:textId="778C81B7">
      <w:pPr>
        <w:pStyle w:val="Normal"/>
      </w:pPr>
      <w:r w:rsidR="3450ECC9">
        <w:drawing>
          <wp:inline wp14:editId="49FA2213" wp14:anchorId="60FFBD78">
            <wp:extent cx="6011466" cy="7715250"/>
            <wp:effectExtent l="0" t="0" r="0" b="0"/>
            <wp:docPr id="50226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39bb7a4bd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466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0ECC9" w:rsidP="6D29CDFA" w:rsidRDefault="3450ECC9" w14:paraId="358204C6" w14:textId="38C48724">
      <w:pPr>
        <w:pStyle w:val="Normal"/>
      </w:pPr>
      <w:r w:rsidR="3450ECC9">
        <w:drawing>
          <wp:inline wp14:editId="588D2B9E" wp14:anchorId="3317604D">
            <wp:extent cx="5159454" cy="8782050"/>
            <wp:effectExtent l="0" t="0" r="0" b="0"/>
            <wp:docPr id="273109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d9884009b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54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0ECC9" w:rsidP="6D29CDFA" w:rsidRDefault="3450ECC9" w14:paraId="0297334F" w14:textId="35D9F80F">
      <w:pPr>
        <w:pStyle w:val="Normal"/>
      </w:pPr>
      <w:r w:rsidR="3450ECC9">
        <w:drawing>
          <wp:inline wp14:editId="0451D017" wp14:anchorId="0A263ED6">
            <wp:extent cx="6819900" cy="4844970"/>
            <wp:effectExtent l="0" t="0" r="0" b="0"/>
            <wp:docPr id="1900783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86d20a1ab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8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0ECC9" w:rsidP="6D29CDFA" w:rsidRDefault="3450ECC9" w14:paraId="032680BD" w14:textId="2DE0D114">
      <w:pPr>
        <w:pStyle w:val="Normal"/>
      </w:pPr>
      <w:r w:rsidR="3450ECC9">
        <w:drawing>
          <wp:inline wp14:editId="181393AD" wp14:anchorId="7CFFECED">
            <wp:extent cx="6743700" cy="3369171"/>
            <wp:effectExtent l="0" t="0" r="0" b="0"/>
            <wp:docPr id="1168193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e864cce54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3D071" w:rsidP="6D29CDFA" w:rsidRDefault="3643D071" w14:paraId="31AC796A" w14:textId="216E566F">
      <w:pPr>
        <w:pStyle w:val="Normal"/>
      </w:pPr>
      <w:r w:rsidR="3643D071">
        <w:drawing>
          <wp:inline wp14:editId="1F16F650" wp14:anchorId="51D0F3A9">
            <wp:extent cx="5537776" cy="9134475"/>
            <wp:effectExtent l="0" t="0" r="0" b="0"/>
            <wp:docPr id="760921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183dbb9ec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776" cy="91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3D071" w:rsidP="6D29CDFA" w:rsidRDefault="3643D071" w14:paraId="4246228A" w14:textId="2E296D5D">
      <w:pPr>
        <w:pStyle w:val="Normal"/>
      </w:pPr>
      <w:r w:rsidR="3643D071">
        <w:drawing>
          <wp:inline wp14:editId="76D1B98F" wp14:anchorId="2F286047">
            <wp:extent cx="4504392" cy="8753475"/>
            <wp:effectExtent l="0" t="0" r="0" b="0"/>
            <wp:docPr id="111367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8962af6e5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392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3D071" w:rsidP="6D29CDFA" w:rsidRDefault="3643D071" w14:paraId="0333EF04" w14:textId="16E2BF6F">
      <w:pPr>
        <w:pStyle w:val="Normal"/>
      </w:pPr>
      <w:r w:rsidR="3643D071">
        <w:drawing>
          <wp:inline wp14:editId="14A80476" wp14:anchorId="322D7903">
            <wp:extent cx="5222458" cy="8734425"/>
            <wp:effectExtent l="0" t="0" r="0" b="0"/>
            <wp:docPr id="32834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33f9ea374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458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3D071" w:rsidP="6D29CDFA" w:rsidRDefault="3643D071" w14:paraId="108DDE1E" w14:textId="49623E38">
      <w:pPr>
        <w:pStyle w:val="Normal"/>
      </w:pPr>
      <w:r w:rsidR="3643D071">
        <w:drawing>
          <wp:inline wp14:editId="679FAB0D" wp14:anchorId="03179E97">
            <wp:extent cx="6661192" cy="6286500"/>
            <wp:effectExtent l="0" t="0" r="0" b="0"/>
            <wp:docPr id="1248822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0d0982da6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92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9CDFA" w:rsidRDefault="6D29CDFA" w14:paraId="2162F35C" w14:textId="3EC20AB4">
      <w:r>
        <w:br w:type="page"/>
      </w:r>
    </w:p>
    <w:p w:rsidR="007E476A" w:rsidP="007E476A" w:rsidRDefault="007E476A" w14:paraId="23CECBE8" w14:textId="127E1F64">
      <w:pPr>
        <w:pStyle w:val="Heading1"/>
      </w:pPr>
      <w:r w:rsidR="7BEC08BF">
        <w:rPr/>
        <w:t>Data Questions and answers</w:t>
      </w:r>
    </w:p>
    <w:p w:rsidR="6D29CDFA" w:rsidP="6D29CDFA" w:rsidRDefault="6D29CDFA" w14:paraId="5602A307" w14:textId="4C4B7172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6D29CDFA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1. </w:t>
      </w:r>
      <w:r w:rsidRPr="6D29CDFA" w:rsidR="6142FDD8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How many customers that each restaurant </w:t>
      </w:r>
      <w:r w:rsidRPr="6D29CDFA" w:rsidR="6142FDD8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has?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6B28DAB6">
        <w:trPr>
          <w:trHeight w:val="300"/>
        </w:trPr>
        <w:tc>
          <w:tcPr>
            <w:tcW w:w="5400" w:type="dxa"/>
            <w:tcMar/>
          </w:tcPr>
          <w:p w:rsidR="52258BAD" w:rsidP="6D29CDFA" w:rsidRDefault="52258BAD" w14:paraId="71BA985E" w14:textId="0625D35E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GO </w:t>
            </w:r>
          </w:p>
          <w:p w:rsidR="52258BAD" w:rsidP="6D29CDFA" w:rsidRDefault="52258BAD" w14:paraId="1B6DCE4B" w14:textId="26CE333E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WITH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restaurant_customer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AS ( </w:t>
            </w:r>
          </w:p>
          <w:p w:rsidR="52258BAD" w:rsidP="6D29CDFA" w:rsidRDefault="52258BAD" w14:paraId="3250D602" w14:textId="345E35C9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   SELECT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r.Name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,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o.Order_customer_ID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 </w:t>
            </w:r>
          </w:p>
          <w:p w:rsidR="52258BAD" w:rsidP="6D29CDFA" w:rsidRDefault="52258BAD" w14:paraId="727008B9" w14:textId="57DF67D7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   FROM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MenuItems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m </w:t>
            </w:r>
          </w:p>
          <w:p w:rsidR="52258BAD" w:rsidP="6D29CDFA" w:rsidRDefault="52258BAD" w14:paraId="2AAFF59E" w14:textId="5DC3A3C1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   JOIN Restaurants r ON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m.RestaurantID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=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r.RestaurantID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</w:t>
            </w:r>
          </w:p>
          <w:p w:rsidR="52258BAD" w:rsidP="6D29CDFA" w:rsidRDefault="52258BAD" w14:paraId="340FCD07" w14:textId="60068F0B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   JOIN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OrderItems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o ON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m.MenuItemID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=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o.MenuItemID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) </w:t>
            </w:r>
          </w:p>
          <w:p w:rsidR="52258BAD" w:rsidP="6D29CDFA" w:rsidRDefault="52258BAD" w14:paraId="6A378446" w14:textId="015772E4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SELECT name,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count(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*) as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number_of_customer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</w:t>
            </w:r>
          </w:p>
          <w:p w:rsidR="52258BAD" w:rsidP="6D29CDFA" w:rsidRDefault="52258BAD" w14:paraId="71260AB7" w14:textId="26C73C49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FROM 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restaurant_customer</w:t>
            </w: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 xml:space="preserve"> </w:t>
            </w:r>
          </w:p>
          <w:p w:rsidR="52258BAD" w:rsidP="6D29CDFA" w:rsidRDefault="52258BAD" w14:paraId="2F6103AB" w14:textId="5574A7BD">
            <w:pPr>
              <w:pStyle w:val="Normal"/>
              <w:spacing w:before="0" w:beforeAutospacing="off" w:after="0" w:afterAutospacing="off" w:line="240" w:lineRule="auto"/>
            </w:pPr>
            <w:r w:rsidRPr="6D29CDFA" w:rsidR="52258BAD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group by Name</w:t>
            </w:r>
          </w:p>
        </w:tc>
        <w:tc>
          <w:tcPr>
            <w:tcW w:w="5400" w:type="dxa"/>
            <w:tcMar/>
          </w:tcPr>
          <w:p w:rsidR="440E4CD9" w:rsidP="6D29CDFA" w:rsidRDefault="440E4CD9" w14:paraId="49A57751" w14:textId="0842930A">
            <w:pPr>
              <w:pStyle w:val="Normal"/>
            </w:pPr>
            <w:r w:rsidR="440E4CD9">
              <w:drawing>
                <wp:inline wp14:editId="7B0B991F" wp14:anchorId="23129AB4">
                  <wp:extent cx="3286125" cy="1552575"/>
                  <wp:effectExtent l="0" t="0" r="0" b="0"/>
                  <wp:docPr id="8513294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acd9c49d654e0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D29CDFA" w:rsidP="6D29CDFA" w:rsidRDefault="6D29CDFA" w14:paraId="3B122530" w14:textId="494A6AAF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6142FDD8" w:rsidP="6D29CDFA" w:rsidRDefault="6142FDD8" w14:paraId="496FD0E1" w14:textId="07318794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6142FDD8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2. What is the total bills by restaurants?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70101F4E">
        <w:trPr>
          <w:trHeight w:val="300"/>
        </w:trPr>
        <w:tc>
          <w:tcPr>
            <w:tcW w:w="5400" w:type="dxa"/>
            <w:tcMar/>
          </w:tcPr>
          <w:p w:rsidR="2AECDC84" w:rsidP="6D29CDFA" w:rsidRDefault="2AECDC84" w14:paraId="11C0482B" w14:textId="3B17C3BF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2AECDC84" w:rsidP="6D29CDFA" w:rsidRDefault="2AECDC84" w14:paraId="70330B66" w14:textId="3D2F4832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drop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view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if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exists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Order_Menu_Bill</w:t>
            </w:r>
          </w:p>
          <w:p w:rsidR="2AECDC84" w:rsidP="6D29CDFA" w:rsidRDefault="2AECDC84" w14:paraId="66111E2B" w14:textId="67D78E0F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2AECDC84" w:rsidP="6D29CDFA" w:rsidRDefault="2AECDC84" w14:paraId="18A6BDC8" w14:textId="7D688ED1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create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VIEW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795E26"/>
                <w:sz w:val="18"/>
                <w:szCs w:val="18"/>
                <w:lang w:val="en-US"/>
              </w:rPr>
              <w:t>Order_Menu_Bill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</w:p>
          <w:p w:rsidR="2AECDC84" w:rsidP="6D29CDFA" w:rsidRDefault="2AECDC84" w14:paraId="1ED1040A" w14:textId="3D43F211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(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select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m.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*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b.TotalAmount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b.Bill_UserID</w:t>
            </w:r>
          </w:p>
          <w:p w:rsidR="2AECDC84" w:rsidP="6D29CDFA" w:rsidRDefault="2AECDC84" w14:paraId="1D128ADA" w14:textId="50D30EE2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from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OrderItems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o </w:t>
            </w:r>
          </w:p>
          <w:p w:rsidR="2AECDC84" w:rsidP="6D29CDFA" w:rsidRDefault="2AECDC84" w14:paraId="54E62A04" w14:textId="58DA4C73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join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Bills b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b.Bill_ID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=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o.Order_customer_ID</w:t>
            </w:r>
          </w:p>
          <w:p w:rsidR="2AECDC84" w:rsidP="6D29CDFA" w:rsidRDefault="2AECDC84" w14:paraId="0D901EEC" w14:textId="137426FF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join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MenuItems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m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o.MenuItemID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=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m.MenuItemID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)</w:t>
            </w:r>
          </w:p>
          <w:p w:rsidR="2AECDC84" w:rsidP="6D29CDFA" w:rsidRDefault="2AECDC84" w14:paraId="0C6DEF96" w14:textId="76FB7251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2AECDC84" w:rsidP="6D29CDFA" w:rsidRDefault="2AECDC84" w14:paraId="5CCA4DDF" w14:textId="334DC734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select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r.Name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795E26"/>
                <w:sz w:val="18"/>
                <w:szCs w:val="18"/>
                <w:lang w:val="en-US"/>
              </w:rPr>
              <w:t>sum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(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TotalAmount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)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Total_Revenue</w:t>
            </w:r>
          </w:p>
          <w:p w:rsidR="2AECDC84" w:rsidP="6D29CDFA" w:rsidRDefault="2AECDC84" w14:paraId="27977150" w14:textId="2D931544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from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Order_Menu_Bill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omb</w:t>
            </w:r>
          </w:p>
          <w:p w:rsidR="2AECDC84" w:rsidP="6D29CDFA" w:rsidRDefault="2AECDC84" w14:paraId="504D5F89" w14:textId="06009CDF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join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Restaurants r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on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r.RestaurantID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=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omb.RestaurantID</w:t>
            </w:r>
          </w:p>
          <w:p w:rsidR="2AECDC84" w:rsidP="6D29CDFA" w:rsidRDefault="2AECDC84" w14:paraId="3837F92F" w14:textId="712A70AE">
            <w:pPr>
              <w:spacing w:before="0" w:beforeAutospacing="off" w:after="0" w:afterAutospacing="off" w:line="240" w:lineRule="exact"/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group by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r.name</w:t>
            </w:r>
          </w:p>
          <w:p w:rsidR="2AECDC84" w:rsidP="6D29CDFA" w:rsidRDefault="2AECDC84" w14:paraId="345270DC" w14:textId="5A5178AE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order by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2AECDC84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r.Name</w:t>
            </w:r>
          </w:p>
        </w:tc>
        <w:tc>
          <w:tcPr>
            <w:tcW w:w="5400" w:type="dxa"/>
            <w:tcMar/>
          </w:tcPr>
          <w:p w:rsidR="2AECDC84" w:rsidP="6D29CDFA" w:rsidRDefault="2AECDC84" w14:paraId="1F02C083" w14:textId="3BAC6556">
            <w:pPr>
              <w:pStyle w:val="Normal"/>
            </w:pPr>
            <w:r w:rsidR="2AECDC84">
              <w:drawing>
                <wp:inline wp14:editId="4FA8F37D" wp14:anchorId="518D7D51">
                  <wp:extent cx="3286125" cy="1733550"/>
                  <wp:effectExtent l="0" t="0" r="0" b="0"/>
                  <wp:docPr id="2952391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3d58e249d145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D29CDFA" w:rsidP="6D29CDFA" w:rsidRDefault="6D29CDFA" w14:paraId="18BC4F57" w14:textId="5B07ABCB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6D29CDFA" w:rsidP="6D29CDFA" w:rsidRDefault="6D29CDFA" w14:paraId="400828F2" w14:textId="16D219DA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6D29CDFA" w:rsidP="6D29CDFA" w:rsidRDefault="6D29CDFA" w14:paraId="2633040F" w14:textId="08A7FE5F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6D29CDFA" w:rsidP="6D29CDFA" w:rsidRDefault="6D29CDFA" w14:paraId="6895611B" w14:textId="5C19104E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6D29CDFA" w:rsidP="6D29CDFA" w:rsidRDefault="6D29CDFA" w14:paraId="73209C75" w14:textId="3CEF8ACF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7977B295" w:rsidP="6D29CDFA" w:rsidRDefault="7977B295" w14:paraId="1996BAEE" w14:textId="4D5E1886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7977B29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3. </w:t>
      </w:r>
      <w:r w:rsidRPr="6D29CDFA" w:rsidR="634F5A5D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List all information of pending orders including the name of the restaurant, date of order, status, </w:t>
      </w:r>
      <w:r w:rsidRPr="6D29CDFA" w:rsidR="5D6B1D5F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items, price...</w:t>
      </w:r>
      <w:r w:rsidRPr="6D29CDFA" w:rsidR="7977B29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?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6AB0AE1C">
        <w:trPr>
          <w:trHeight w:val="300"/>
        </w:trPr>
        <w:tc>
          <w:tcPr>
            <w:tcW w:w="5400" w:type="dxa"/>
            <w:tcMar/>
          </w:tcPr>
          <w:p w:rsidR="47CD0170" w:rsidP="6D29CDFA" w:rsidRDefault="47CD0170" w14:paraId="442EF960" w14:textId="0B450D2D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DROP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VIEW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if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exists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RestaurantMenu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;</w:t>
            </w:r>
          </w:p>
          <w:p w:rsidR="47CD0170" w:rsidP="6D29CDFA" w:rsidRDefault="47CD0170" w14:paraId="778C3D40" w14:textId="74C35995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47CD0170" w:rsidP="6D29CDFA" w:rsidRDefault="47CD0170" w14:paraId="68A6517F" w14:textId="7ECCD204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CREATE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VIEW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795E26"/>
                <w:sz w:val="18"/>
                <w:szCs w:val="18"/>
                <w:lang w:val="en-US"/>
              </w:rPr>
              <w:t>RestaurantMenu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</w:p>
          <w:p w:rsidR="47CD0170" w:rsidP="6D29CDFA" w:rsidRDefault="47CD0170" w14:paraId="2058D30C" w14:textId="140ED71A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SELECT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</w:p>
          <w:p w:rsidR="47CD0170" w:rsidP="6D29CDFA" w:rsidRDefault="47CD0170" w14:paraId="49AF3332" w14:textId="5C6BF303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R.RestaurantID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4A7F894A" w14:textId="77AF876C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R.Name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RestaurantName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36C76231" w14:textId="0958AA5A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R.Phone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RestaurantPhone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7ED15E53" w14:textId="10B880B4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M.MenuItemID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23CE8339" w14:textId="31CB6784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M.Name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AS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MenuItemName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4DE8011E" w14:textId="7E1EB690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M.Description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</w:t>
            </w:r>
          </w:p>
          <w:p w:rsidR="47CD0170" w:rsidP="6D29CDFA" w:rsidRDefault="47CD0170" w14:paraId="75855183" w14:textId="64EEA7C6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M.Price</w:t>
            </w:r>
          </w:p>
          <w:p w:rsidR="47CD0170" w:rsidP="6D29CDFA" w:rsidRDefault="47CD0170" w14:paraId="402B35C6" w14:textId="52371140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FROM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</w:p>
          <w:p w:rsidR="47CD0170" w:rsidP="6D29CDFA" w:rsidRDefault="47CD0170" w14:paraId="666F761E" w14:textId="198709CF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Restaurants R</w:t>
            </w:r>
          </w:p>
          <w:p w:rsidR="47CD0170" w:rsidP="6D29CDFA" w:rsidRDefault="47CD0170" w14:paraId="111208C9" w14:textId="76B6FE9B">
            <w:pPr>
              <w:spacing w:before="0" w:beforeAutospacing="off" w:after="0" w:afterAutospacing="off" w:line="240" w:lineRule="exact"/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JOIN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</w:p>
          <w:p w:rsidR="47CD0170" w:rsidP="6D29CDFA" w:rsidRDefault="47CD0170" w14:paraId="74F18C12" w14:textId="37C201C5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</w:pP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MenuItems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M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ON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R.RestaurantID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=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M.RestaurantID</w:t>
            </w:r>
            <w:r w:rsidRPr="6D29CDFA" w:rsidR="47CD017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;</w:t>
            </w:r>
          </w:p>
          <w:p w:rsidR="49224FC0" w:rsidP="6D29CDFA" w:rsidRDefault="49224FC0" w14:paraId="5D8BEDF6" w14:textId="542B05FB">
            <w:pPr>
              <w:spacing w:before="0" w:beforeAutospacing="off" w:after="0" w:afterAutospacing="off" w:line="240" w:lineRule="exact"/>
            </w:pP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49224FC0" w:rsidP="6D29CDFA" w:rsidRDefault="49224FC0" w14:paraId="48808C66" w14:textId="4D3C0C52">
            <w:pPr>
              <w:spacing w:before="0" w:beforeAutospacing="off" w:after="0" w:afterAutospacing="off" w:line="240" w:lineRule="exact"/>
            </w:pP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SELECT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Status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OrderItemID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RestaurantName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OrderDate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MenuItemName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, Price, Quantity</w:t>
            </w:r>
          </w:p>
          <w:p w:rsidR="49224FC0" w:rsidP="6D29CDFA" w:rsidRDefault="49224FC0" w14:paraId="6F34382F" w14:textId="5157523B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FROM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49224FC0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Pending_Orders</w:t>
            </w:r>
          </w:p>
        </w:tc>
        <w:tc>
          <w:tcPr>
            <w:tcW w:w="5400" w:type="dxa"/>
            <w:tcMar/>
          </w:tcPr>
          <w:p w:rsidR="49224FC0" w:rsidP="6D29CDFA" w:rsidRDefault="49224FC0" w14:paraId="7EE82390" w14:textId="41BA1F61">
            <w:pPr>
              <w:pStyle w:val="Normal"/>
            </w:pPr>
            <w:r w:rsidR="49224FC0">
              <w:drawing>
                <wp:inline wp14:editId="5BBFF3BE" wp14:anchorId="557BD2D9">
                  <wp:extent cx="3286125" cy="1085850"/>
                  <wp:effectExtent l="0" t="0" r="0" b="0"/>
                  <wp:docPr id="20632175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2755f1924045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977B295" w:rsidP="6D29CDFA" w:rsidRDefault="7977B295" w14:paraId="15032DE7" w14:textId="0B73B25E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7977B29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</w:t>
      </w:r>
    </w:p>
    <w:p w:rsidR="39A8E9DF" w:rsidP="6D29CDFA" w:rsidRDefault="39A8E9DF" w14:paraId="76201D2D" w14:textId="0F1390A1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39A8E9DF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4. What is the menu of each restaurant including descriptions and price?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5377CCED">
        <w:trPr>
          <w:trHeight w:val="300"/>
        </w:trPr>
        <w:tc>
          <w:tcPr>
            <w:tcW w:w="5400" w:type="dxa"/>
            <w:tcMar/>
          </w:tcPr>
          <w:p w:rsidR="029790B9" w:rsidP="6D29CDFA" w:rsidRDefault="029790B9" w14:paraId="6BC4E038" w14:textId="74DE766B">
            <w:pPr>
              <w:spacing w:before="0" w:beforeAutospacing="off" w:after="0" w:afterAutospacing="off" w:line="240" w:lineRule="exact"/>
            </w:pP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GO</w:t>
            </w:r>
          </w:p>
          <w:p w:rsidR="029790B9" w:rsidP="6D29CDFA" w:rsidRDefault="029790B9" w14:paraId="2C59160F" w14:textId="7CA8A3E7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select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r.Name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m.Name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,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m.[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Description],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m.Price</w:t>
            </w:r>
          </w:p>
          <w:p w:rsidR="029790B9" w:rsidP="6D29CDFA" w:rsidRDefault="029790B9" w14:paraId="578323D1" w14:textId="75B74C0D">
            <w:pPr>
              <w:spacing w:before="0" w:beforeAutospacing="off" w:after="0" w:afterAutospacing="off" w:line="240" w:lineRule="exact"/>
            </w:pP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from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MenuItems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m</w:t>
            </w:r>
          </w:p>
          <w:p w:rsidR="029790B9" w:rsidP="6D29CDFA" w:rsidRDefault="029790B9" w14:paraId="1633D4B3" w14:textId="264C3B8D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  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join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Restaurants r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on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r.RestaurantID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=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m.RestaurantID</w:t>
            </w:r>
          </w:p>
          <w:p w:rsidR="029790B9" w:rsidP="6D29CDFA" w:rsidRDefault="029790B9" w14:paraId="239BBFC2" w14:textId="10711D8A">
            <w:pPr>
              <w:spacing w:before="0" w:beforeAutospacing="off" w:after="0" w:afterAutospacing="off" w:line="240" w:lineRule="exact"/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</w:pP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0000FF"/>
                <w:sz w:val="18"/>
                <w:szCs w:val="18"/>
                <w:lang w:val="en-US"/>
              </w:rPr>
              <w:t>order by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 xml:space="preserve"> </w:t>
            </w:r>
            <w:r w:rsidRPr="6D29CDFA" w:rsidR="029790B9">
              <w:rPr>
                <w:rFonts w:ascii="Consolas" w:hAnsi="Consolas" w:eastAsia="Consolas" w:cs="Consolas"/>
                <w:b w:val="0"/>
                <w:bCs w:val="0"/>
                <w:noProof w:val="0"/>
                <w:color w:val="212121"/>
                <w:sz w:val="18"/>
                <w:szCs w:val="18"/>
                <w:lang w:val="en-US"/>
              </w:rPr>
              <w:t>r.Name</w:t>
            </w:r>
          </w:p>
          <w:p w:rsidR="6D29CDFA" w:rsidP="6D29CDFA" w:rsidRDefault="6D29CDFA" w14:paraId="6B327E76" w14:textId="4EDE926D">
            <w:pPr>
              <w:pStyle w:val="Normal"/>
              <w:rPr>
                <w:rFonts w:ascii="Gill Sans MT" w:hAnsi="Gill Sans MT" w:eastAsia="Gill Sans MT" w:cs="Gill Sans MT"/>
                <w:noProof w:val="0"/>
                <w:sz w:val="22"/>
                <w:szCs w:val="22"/>
                <w:lang w:val="en-US"/>
              </w:rPr>
            </w:pPr>
          </w:p>
        </w:tc>
        <w:tc>
          <w:tcPr>
            <w:tcW w:w="5400" w:type="dxa"/>
            <w:tcMar/>
          </w:tcPr>
          <w:p w:rsidR="029790B9" w:rsidP="6D29CDFA" w:rsidRDefault="029790B9" w14:paraId="072EEE38" w14:textId="57A733B2">
            <w:pPr>
              <w:pStyle w:val="Normal"/>
            </w:pPr>
            <w:r w:rsidR="029790B9">
              <w:drawing>
                <wp:inline wp14:editId="0D1CAD9C" wp14:anchorId="42881F9A">
                  <wp:extent cx="3286125" cy="1371600"/>
                  <wp:effectExtent l="0" t="0" r="0" b="0"/>
                  <wp:docPr id="3212677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bb3f4ec1aa44f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D29CDFA" w:rsidP="6D29CDFA" w:rsidRDefault="6D29CDFA" w14:paraId="55B7B8B4" w14:textId="1630B6E2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49B6E50D" w:rsidP="6D29CDFA" w:rsidRDefault="49B6E50D" w14:paraId="3C4EB3F2" w14:textId="2380207B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49B6E50D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5.</w:t>
      </w:r>
      <w:r w:rsidRPr="6D29CDFA" w:rsidR="008F18B1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Find the total number of customers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6870CE30">
        <w:trPr>
          <w:trHeight w:val="300"/>
        </w:trPr>
        <w:tc>
          <w:tcPr>
            <w:tcW w:w="5400" w:type="dxa"/>
            <w:tcMar/>
          </w:tcPr>
          <w:p w:rsidR="55E31812" w:rsidP="6D29CDFA" w:rsidRDefault="55E31812" w14:paraId="560DEE8C" w14:textId="0F6B5061">
            <w:pPr>
              <w:pStyle w:val="Normal"/>
            </w:pPr>
            <w:r w:rsidR="55E31812">
              <w:drawing>
                <wp:inline wp14:editId="26DEBEF9" wp14:anchorId="0A853F83">
                  <wp:extent cx="3286125" cy="866775"/>
                  <wp:effectExtent l="0" t="0" r="0" b="0"/>
                  <wp:docPr id="5082441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4ef9f37ff846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6D29CDFA" w:rsidP="6D29CDFA" w:rsidRDefault="6D29CDFA" w14:paraId="0325C68A" w14:textId="73B8A311">
            <w:pPr>
              <w:pStyle w:val="Normal"/>
              <w:rPr>
                <w:rFonts w:ascii="Gill Sans MT" w:hAnsi="Gill Sans MT" w:eastAsia="Gill Sans MT" w:cs="Gill Sans MT"/>
                <w:noProof w:val="0"/>
                <w:sz w:val="22"/>
                <w:szCs w:val="22"/>
                <w:lang w:val="en-US"/>
              </w:rPr>
            </w:pPr>
          </w:p>
          <w:p w:rsidR="55E31812" w:rsidP="6D29CDFA" w:rsidRDefault="55E31812" w14:paraId="5B69AFD0" w14:textId="2A8941F9">
            <w:pPr>
              <w:pStyle w:val="Normal"/>
            </w:pPr>
            <w:r w:rsidR="55E31812">
              <w:drawing>
                <wp:inline wp14:editId="5ED7AAAD" wp14:anchorId="16280F0A">
                  <wp:extent cx="2933700" cy="1047750"/>
                  <wp:effectExtent l="0" t="0" r="0" b="0"/>
                  <wp:docPr id="10215008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e952f27d1c4c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D29CDFA" w:rsidP="6D29CDFA" w:rsidRDefault="6D29CDFA" w14:paraId="2E7002B9" w14:textId="62941053">
            <w:pPr>
              <w:pStyle w:val="Normal"/>
              <w:rPr>
                <w:rFonts w:ascii="Gill Sans MT" w:hAnsi="Gill Sans MT" w:eastAsia="Gill Sans MT" w:cs="Gill Sans MT"/>
                <w:noProof w:val="0"/>
                <w:sz w:val="22"/>
                <w:szCs w:val="22"/>
                <w:lang w:val="en-US"/>
              </w:rPr>
            </w:pPr>
          </w:p>
          <w:p w:rsidR="6D29CDFA" w:rsidP="6D29CDFA" w:rsidRDefault="6D29CDFA" w14:paraId="03558425" w14:textId="65819F01">
            <w:pPr>
              <w:pStyle w:val="Normal"/>
              <w:rPr>
                <w:rFonts w:ascii="Gill Sans MT" w:hAnsi="Gill Sans MT" w:eastAsia="Gill Sans MT" w:cs="Gill Sans MT"/>
                <w:noProof w:val="0"/>
                <w:sz w:val="22"/>
                <w:szCs w:val="22"/>
                <w:lang w:val="en-US"/>
              </w:rPr>
            </w:pPr>
          </w:p>
        </w:tc>
      </w:tr>
    </w:tbl>
    <w:p w:rsidR="6D29CDFA" w:rsidP="6D29CDFA" w:rsidRDefault="6D29CDFA" w14:paraId="4F124FB8" w14:textId="77C79084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49B6E50D" w:rsidP="6D29CDFA" w:rsidRDefault="49B6E50D" w14:paraId="7C571127" w14:textId="2D02C277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49B6E50D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6.</w:t>
      </w:r>
      <w:r w:rsidRPr="6D29CDFA" w:rsidR="6F670A76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Calculate the average bill amount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22BF38DC">
        <w:trPr>
          <w:trHeight w:val="300"/>
        </w:trPr>
        <w:tc>
          <w:tcPr>
            <w:tcW w:w="5400" w:type="dxa"/>
            <w:tcMar/>
          </w:tcPr>
          <w:p w:rsidR="5C8D75D2" w:rsidP="6D29CDFA" w:rsidRDefault="5C8D75D2" w14:paraId="165CFFAD" w14:textId="7E7DDC02">
            <w:pPr>
              <w:pStyle w:val="Normal"/>
            </w:pPr>
            <w:r w:rsidR="5C8D75D2">
              <w:drawing>
                <wp:inline wp14:editId="26BFE54C" wp14:anchorId="3E8ADD62">
                  <wp:extent cx="3286125" cy="628650"/>
                  <wp:effectExtent l="0" t="0" r="0" b="0"/>
                  <wp:docPr id="4517986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61e872bb98147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5C8D75D2" w:rsidP="6D29CDFA" w:rsidRDefault="5C8D75D2" w14:paraId="4536F22E" w14:textId="3DB734EB">
            <w:pPr>
              <w:pStyle w:val="Normal"/>
            </w:pPr>
            <w:r w:rsidR="5C8D75D2">
              <w:drawing>
                <wp:inline wp14:editId="399EA4E8" wp14:anchorId="61FB5C3D">
                  <wp:extent cx="3038475" cy="866775"/>
                  <wp:effectExtent l="0" t="0" r="0" b="0"/>
                  <wp:docPr id="17305438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ef5b067c3d460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9B6E50D" w:rsidP="6D29CDFA" w:rsidRDefault="49B6E50D" w14:paraId="7E5A33BA" w14:textId="0C374E01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49B6E50D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7.</w:t>
      </w:r>
      <w:r w:rsidRPr="6D29CDFA" w:rsidR="5D60AD7B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Find the most common city and state in customer addresses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6BBA5A09">
        <w:trPr>
          <w:trHeight w:val="300"/>
        </w:trPr>
        <w:tc>
          <w:tcPr>
            <w:tcW w:w="5400" w:type="dxa"/>
            <w:tcMar/>
          </w:tcPr>
          <w:p w:rsidR="69C683C8" w:rsidP="6D29CDFA" w:rsidRDefault="69C683C8" w14:paraId="03D001DC" w14:textId="3AAB900E">
            <w:pPr>
              <w:pStyle w:val="Normal"/>
            </w:pPr>
            <w:r w:rsidR="69C683C8">
              <w:drawing>
                <wp:inline wp14:editId="07AA3C03" wp14:anchorId="60E07047">
                  <wp:extent cx="3286125" cy="1419225"/>
                  <wp:effectExtent l="0" t="0" r="0" b="0"/>
                  <wp:docPr id="18242539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5ddc85389b43f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69C683C8" w:rsidP="6D29CDFA" w:rsidRDefault="69C683C8" w14:paraId="75FCCC68" w14:textId="64A72482">
            <w:pPr>
              <w:pStyle w:val="Normal"/>
            </w:pPr>
            <w:r w:rsidR="69C683C8">
              <w:drawing>
                <wp:inline wp14:editId="2EE0B3F0" wp14:anchorId="523D6CCA">
                  <wp:extent cx="3286125" cy="657225"/>
                  <wp:effectExtent l="0" t="0" r="0" b="0"/>
                  <wp:docPr id="20735633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e8cdafeeba4b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D29CDFA" w:rsidP="6D29CDFA" w:rsidRDefault="6D29CDFA" w14:paraId="4FF224B0" w14:textId="6E0A8C37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</w:p>
    <w:p w:rsidR="49B6E50D" w:rsidP="6D29CDFA" w:rsidRDefault="49B6E50D" w14:paraId="335CE5B4" w14:textId="207F4E6D">
      <w:pPr>
        <w:pStyle w:val="Normal"/>
        <w:ind w:left="0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49B6E50D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8.</w:t>
      </w:r>
      <w:r w:rsidRPr="6D29CDFA" w:rsidR="4231B99B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Find the restaurant with the highest average order amount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6D29CDFA" w:rsidTr="6D29CDFA" w14:paraId="5A450F15">
        <w:trPr>
          <w:trHeight w:val="300"/>
        </w:trPr>
        <w:tc>
          <w:tcPr>
            <w:tcW w:w="5400" w:type="dxa"/>
            <w:tcMar/>
          </w:tcPr>
          <w:p w:rsidR="467B502A" w:rsidP="6D29CDFA" w:rsidRDefault="467B502A" w14:paraId="445FBAE2" w14:textId="50FFCA1D">
            <w:pPr>
              <w:pStyle w:val="Normal"/>
            </w:pPr>
            <w:r w:rsidR="467B502A">
              <w:drawing>
                <wp:inline wp14:editId="1785041B" wp14:anchorId="514D7FE7">
                  <wp:extent cx="3286125" cy="2990850"/>
                  <wp:effectExtent l="0" t="0" r="0" b="0"/>
                  <wp:docPr id="6696482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48addc2913485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467B502A" w:rsidP="6D29CDFA" w:rsidRDefault="467B502A" w14:paraId="5C3B78F1" w14:textId="2DF5619F">
            <w:pPr>
              <w:pStyle w:val="Normal"/>
            </w:pPr>
            <w:r w:rsidR="467B502A">
              <w:drawing>
                <wp:inline wp14:editId="73B5ADFF" wp14:anchorId="4404083D">
                  <wp:extent cx="3286125" cy="495300"/>
                  <wp:effectExtent l="0" t="0" r="0" b="0"/>
                  <wp:docPr id="18917085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6ccaa0516d40a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76A" w:rsidP="007E476A" w:rsidRDefault="007E476A" w14:paraId="4EF5051B" w14:textId="48C885D8">
      <w:pPr>
        <w:pStyle w:val="Heading1"/>
      </w:pPr>
      <w:r w:rsidR="7BEC08BF">
        <w:rPr/>
        <w:t>summary/conclusion</w:t>
      </w:r>
    </w:p>
    <w:p w:rsidR="00A41959" w:rsidRDefault="00A41959" w14:paraId="154B8159" w14:textId="6DE4E477"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The FoodieExpress database is a comprehensive solution designed to manage the operations of a food delivery service. This relational database system encompasses various entities, relationships, and functionalities crucial to the seamless functioning of a food delivery ecosystem.</w:t>
      </w:r>
    </w:p>
    <w:p w:rsidR="00A41959" w:rsidRDefault="00A41959" w14:paraId="1AA3421C" w14:textId="3AD85E8B"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Key Components:</w:t>
      </w:r>
    </w:p>
    <w:p w:rsidR="00A41959" w:rsidP="6D29CDFA" w:rsidRDefault="00A41959" w14:paraId="0310D58C" w14:textId="3A93B8DF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Entities:</w:t>
      </w:r>
    </w:p>
    <w:p w:rsidR="00A41959" w:rsidP="6D29CDFA" w:rsidRDefault="00A41959" w14:paraId="330E622B" w14:textId="59F1800B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Addresses: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Stores information about customer addresses.</w:t>
      </w:r>
    </w:p>
    <w:p w:rsidR="00A41959" w:rsidP="6D29CDFA" w:rsidRDefault="00A41959" w14:paraId="59FFD3B0" w14:textId="7EACCF00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Users: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Manages user details with a focus on different user types (Customers, Restaurant Owners).</w:t>
      </w:r>
    </w:p>
    <w:p w:rsidR="00A41959" w:rsidP="6D29CDFA" w:rsidRDefault="00A41959" w14:paraId="5E8A4A85" w14:textId="304CBF68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Restaurants: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Captures restaurant details including </w:t>
      </w:r>
      <w:r w:rsidRPr="6D29CDFA" w:rsidR="16D1DE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the name and contact information as well as a unique Restaurant ID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00A41959" w:rsidP="6D29CDFA" w:rsidRDefault="00A41959" w14:paraId="61E0CD00" w14:textId="00BF590A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MenuItems</w:t>
      </w: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Represents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menu items offered by restaurants</w:t>
      </w:r>
      <w:r w:rsidRPr="6D29CDFA" w:rsidR="47AE62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which each menu item having a unique ID. </w:t>
      </w:r>
    </w:p>
    <w:p w:rsidR="00A41959" w:rsidP="6D29CDFA" w:rsidRDefault="00A41959" w14:paraId="7858A2C3" w14:textId="56CE24FB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OrderItems: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Tracks individual items within an order and their quantities.</w:t>
      </w:r>
    </w:p>
    <w:p w:rsidR="00A41959" w:rsidP="6D29CDFA" w:rsidRDefault="00A41959" w14:paraId="4E194699" w14:textId="7D61AA1C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Bills: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Stores information about customer bills, including order status and total amount.</w:t>
      </w:r>
    </w:p>
    <w:p w:rsidR="6D29CDFA" w:rsidP="6D29CDFA" w:rsidRDefault="6D29CDFA" w14:paraId="0AFA696A" w14:textId="4825682F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00A41959" w:rsidP="6D29CDFA" w:rsidRDefault="00A41959" w14:paraId="7A536349" w14:textId="7B4E01B8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Relationships:</w:t>
      </w:r>
    </w:p>
    <w:p w:rsidR="00A41959" w:rsidP="6D29CDFA" w:rsidRDefault="00A41959" w14:paraId="259C0654" w14:textId="7E468C04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Establishes relationships between entities such as Users and Addresses, Restaurants and MenuItems, OrderItems and Bills, etc.</w:t>
      </w:r>
    </w:p>
    <w:p w:rsidR="6D29CDFA" w:rsidP="6D29CDFA" w:rsidRDefault="6D29CDFA" w14:paraId="0B3D69A2" w14:textId="015D26E8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00A41959" w:rsidP="6D29CDFA" w:rsidRDefault="00A41959" w14:paraId="64A0A4BA" w14:textId="78CD3C37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Functionality Highlights:</w:t>
      </w:r>
    </w:p>
    <w:p w:rsidR="00A41959" w:rsidP="6D29CDFA" w:rsidRDefault="00A41959" w14:paraId="67E8ECC0" w14:textId="5BB28961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Sample Data: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Provides sample data for Users, Restaurants, MenuItems, and more.</w:t>
      </w:r>
    </w:p>
    <w:p w:rsidR="00A41959" w:rsidP="6D29CDFA" w:rsidRDefault="00A41959" w14:paraId="179F98EB" w14:textId="4FC1FB74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Triggers: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Implements a trigger to automatically update the Bills table when new OrderItems are inserted.</w:t>
      </w:r>
    </w:p>
    <w:p w:rsidR="00A41959" w:rsidP="6D29CDFA" w:rsidRDefault="00A41959" w14:paraId="63EB718C" w14:textId="28E59F68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Stored Procedures: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Includes a stored procedure for updating user information, allowing for password changes and email updates.</w:t>
      </w:r>
    </w:p>
    <w:p w:rsidR="00A41959" w:rsidP="6D29CDFA" w:rsidRDefault="00A41959" w14:paraId="48AAE438" w14:textId="0A4EDE83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Functions: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Implements a function to extract bills by user, facilitating easy access to individual customer billing information.</w:t>
      </w:r>
    </w:p>
    <w:p w:rsidR="00A41959" w:rsidP="6D29CDFA" w:rsidRDefault="00A41959" w14:paraId="120AAFBE" w14:textId="35B3BA03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Indexing: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Demonstrates the use of indexing for optimized search queries, exemplified by a search for restaurant names.</w:t>
      </w:r>
    </w:p>
    <w:p w:rsidR="00A41959" w:rsidP="6D29CDFA" w:rsidRDefault="00A41959" w14:paraId="24C4E570" w14:textId="5C2DA42A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Views: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Creates views for pending orders and restaurant menus, offering insights into operational aspects.</w:t>
      </w:r>
    </w:p>
    <w:p w:rsidR="6D29CDFA" w:rsidP="6D29CDFA" w:rsidRDefault="6D29CDFA" w14:paraId="5C0BC0F6" w14:textId="05388927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</w:p>
    <w:p w:rsidR="00A41959" w:rsidP="6D29CDFA" w:rsidRDefault="00A41959" w14:paraId="1AB86F1F" w14:textId="23742ED6">
      <w:pPr>
        <w:pStyle w:val="ListParagraph"/>
        <w:numPr>
          <w:ilvl w:val="0"/>
          <w:numId w:val="2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00A4195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Conclusion: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FoodieExpress</w:t>
      </w:r>
      <w:r w:rsidRPr="6D29CDFA" w:rsidR="00A419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database is a foundational structure for managing various aspects of a food delivery service. Its extensibility allows for future enhancements and scalability, making it a robust solution for businesses in the food industry.</w:t>
      </w:r>
      <w:r w:rsidRPr="6D29CDFA" w:rsidR="6B5D0AF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</w:p>
    <w:p w:rsidR="6D29CDFA" w:rsidP="6D29CDFA" w:rsidRDefault="6D29CDFA" w14:paraId="54E3354C" w14:textId="34A46F17">
      <w:pPr>
        <w:pStyle w:val="Normal"/>
      </w:pPr>
    </w:p>
    <w:p w:rsidR="007E476A" w:rsidP="007E476A" w:rsidRDefault="007E476A" w14:paraId="273513AF" w14:textId="7AF38CF2">
      <w:pPr>
        <w:pStyle w:val="Heading1"/>
      </w:pPr>
      <w:r w:rsidR="25D399D3">
        <w:rPr/>
        <w:t>R</w:t>
      </w:r>
      <w:r w:rsidR="7BEC08BF">
        <w:rPr/>
        <w:t>eflection</w:t>
      </w:r>
    </w:p>
    <w:p w:rsidR="12CCBF80" w:rsidP="6D29CDFA" w:rsidRDefault="12CCBF80" w14:paraId="1C88209B" w14:textId="79C69244">
      <w:pPr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12CCBF8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Initial Impressions</w:t>
      </w:r>
    </w:p>
    <w:p w:rsidR="12CCBF80" w:rsidP="6D29CDFA" w:rsidRDefault="12CCBF80" w14:paraId="420A53CF" w14:textId="1F27DE31">
      <w:pPr>
        <w:pStyle w:val="Normal"/>
        <w:spacing w:before="120" w:beforeAutospacing="off"/>
        <w:ind w:left="0" w:righ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="12CCBF80">
        <w:rPr/>
        <w:t xml:space="preserve">As a team embarking on the </w:t>
      </w:r>
      <w:r w:rsidR="12CCBF80">
        <w:rPr/>
        <w:t>FoodieExpress</w:t>
      </w:r>
      <w:r w:rsidR="12CCBF80">
        <w:rPr/>
        <w:t xml:space="preserve"> project, our </w:t>
      </w:r>
      <w:r w:rsidR="12CCBF80">
        <w:rPr/>
        <w:t>objective</w:t>
      </w:r>
      <w:r w:rsidR="12CCBF80">
        <w:rPr/>
        <w:t xml:space="preserve"> was to create an advanced and user-friendly food ordering database for an online delivery service. This project presented us with an opportunity to blend our diverse skills in a challenging yet exciting venture.</w:t>
      </w:r>
    </w:p>
    <w:p w:rsidR="2A381418" w:rsidP="6D29CDFA" w:rsidRDefault="2A381418" w14:paraId="794AC1DD" w14:textId="042CE3A6">
      <w:pPr>
        <w:pStyle w:val="Normal"/>
        <w:suppressLineNumbers w:val="0"/>
        <w:bidi w:val="0"/>
        <w:spacing w:before="120" w:beforeAutospacing="off" w:after="200" w:afterAutospacing="off" w:line="264" w:lineRule="auto"/>
        <w:ind w:left="0" w:right="0"/>
        <w:jc w:val="left"/>
      </w:pPr>
      <w:r w:rsidRPr="6D29CDFA" w:rsidR="2A3814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Our </w:t>
      </w:r>
      <w:r w:rsidRPr="6D29CDFA" w:rsidR="2A3814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Learning</w:t>
      </w:r>
      <w:r w:rsidRPr="6D29CDFA" w:rsidR="2A3814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Curve</w:t>
      </w:r>
    </w:p>
    <w:p w:rsidR="2A381418" w:rsidP="6D29CDFA" w:rsidRDefault="2A381418" w14:paraId="60F98D8F" w14:textId="13FDC026">
      <w:pPr>
        <w:pStyle w:val="Normal"/>
        <w:spacing w:before="120" w:beforeAutospacing="off"/>
        <w:ind w:left="0" w:right="0"/>
      </w:pPr>
      <w:r w:rsidR="2A381418">
        <w:rPr/>
        <w:t xml:space="preserve">Throughout the project, we deepened our understanding of complex SQL queries, transaction management, and database optimization techniques. Designing for </w:t>
      </w:r>
      <w:r w:rsidR="2A381418">
        <w:rPr/>
        <w:t xml:space="preserve">handling </w:t>
      </w:r>
      <w:r w:rsidR="2A381418">
        <w:rPr/>
        <w:t xml:space="preserve">real-time </w:t>
      </w:r>
      <w:r w:rsidR="786C34C7">
        <w:rPr/>
        <w:t xml:space="preserve">data </w:t>
      </w:r>
      <w:r w:rsidR="2A381418">
        <w:rPr/>
        <w:t>and integratin</w:t>
      </w:r>
      <w:r w:rsidR="2A381418">
        <w:rPr/>
        <w:t>g</w:t>
      </w:r>
      <w:r w:rsidR="2A381418">
        <w:rPr/>
        <w:t xml:space="preserve"> </w:t>
      </w:r>
      <w:r w:rsidR="2A381418">
        <w:rPr/>
        <w:t>d</w:t>
      </w:r>
      <w:r w:rsidR="2A381418">
        <w:rPr/>
        <w:t>if</w:t>
      </w:r>
      <w:r w:rsidR="2A381418">
        <w:rPr/>
        <w:t>ferent aspec</w:t>
      </w:r>
      <w:r w:rsidR="2A381418">
        <w:rPr/>
        <w:t>t</w:t>
      </w:r>
      <w:r w:rsidR="2A381418">
        <w:rPr/>
        <w:t>s</w:t>
      </w:r>
      <w:r w:rsidR="2A381418">
        <w:rPr/>
        <w:t xml:space="preserve"> </w:t>
      </w:r>
      <w:r w:rsidR="2A381418">
        <w:rPr/>
        <w:t>of</w:t>
      </w:r>
      <w:r w:rsidR="2A381418">
        <w:rPr/>
        <w:t xml:space="preserve"> the food ordering process provided us with practical insights into database management.</w:t>
      </w:r>
      <w:r w:rsidR="7BCBDABF">
        <w:rPr/>
        <w:t xml:space="preserve"> </w:t>
      </w:r>
    </w:p>
    <w:p w:rsidR="082B9E31" w:rsidP="6D29CDFA" w:rsidRDefault="082B9E31" w14:paraId="47E0482E" w14:textId="41CE9A9A">
      <w:pPr>
        <w:pStyle w:val="Normal"/>
        <w:spacing w:before="120" w:beforeAutospacing="off"/>
        <w:ind w:left="0" w:right="0"/>
      </w:pPr>
      <w:r w:rsidR="082B9E31">
        <w:rPr/>
        <w:t>Below were some challenges that we faced and overcame:</w:t>
      </w:r>
    </w:p>
    <w:p w:rsidR="082B9E31" w:rsidP="6D29CDFA" w:rsidRDefault="082B9E31" w14:paraId="215DE899" w14:textId="6BBE370F">
      <w:pPr>
        <w:pStyle w:val="ListParagraph"/>
        <w:numPr>
          <w:ilvl w:val="0"/>
          <w:numId w:val="29"/>
        </w:numPr>
        <w:spacing w:before="120" w:beforeAutospacing="off"/>
        <w:ind w:right="0"/>
        <w:rPr>
          <w:color w:val="767171" w:themeColor="background2" w:themeTint="FF" w:themeShade="80"/>
        </w:rPr>
      </w:pPr>
      <w:r w:rsidRPr="6D29CDFA" w:rsidR="082B9E31">
        <w:rPr>
          <w:color w:val="767171" w:themeColor="background2" w:themeTint="FF" w:themeShade="80"/>
        </w:rPr>
        <w:t xml:space="preserve">Importing data to the system: we needed to generate a </w:t>
      </w:r>
      <w:r w:rsidRPr="6D29CDFA" w:rsidR="6CFFDC83">
        <w:rPr>
          <w:color w:val="767171" w:themeColor="background2" w:themeTint="FF" w:themeShade="80"/>
        </w:rPr>
        <w:t xml:space="preserve">sizeable </w:t>
      </w:r>
      <w:r w:rsidRPr="6D29CDFA" w:rsidR="082B9E31">
        <w:rPr>
          <w:color w:val="767171" w:themeColor="background2" w:themeTint="FF" w:themeShade="80"/>
        </w:rPr>
        <w:t xml:space="preserve">amount of data </w:t>
      </w:r>
      <w:r w:rsidRPr="6D29CDFA" w:rsidR="7BBAC678">
        <w:rPr>
          <w:color w:val="767171" w:themeColor="background2" w:themeTint="FF" w:themeShade="80"/>
        </w:rPr>
        <w:t>in</w:t>
      </w:r>
      <w:r w:rsidRPr="6D29CDFA" w:rsidR="082B9E31">
        <w:rPr>
          <w:color w:val="767171" w:themeColor="background2" w:themeTint="FF" w:themeShade="80"/>
        </w:rPr>
        <w:t>to</w:t>
      </w:r>
      <w:r w:rsidRPr="6D29CDFA" w:rsidR="082B9E31">
        <w:rPr>
          <w:color w:val="767171" w:themeColor="background2" w:themeTint="FF" w:themeShade="80"/>
        </w:rPr>
        <w:t xml:space="preserve"> our database. To overcome</w:t>
      </w:r>
      <w:r w:rsidRPr="6D29CDFA" w:rsidR="2B491EDE">
        <w:rPr>
          <w:color w:val="767171" w:themeColor="background2" w:themeTint="FF" w:themeShade="80"/>
        </w:rPr>
        <w:t xml:space="preserve"> this, we split the work among the team </w:t>
      </w:r>
      <w:r w:rsidRPr="6D29CDFA" w:rsidR="2B491EDE">
        <w:rPr>
          <w:color w:val="767171" w:themeColor="background2" w:themeTint="FF" w:themeShade="80"/>
        </w:rPr>
        <w:t xml:space="preserve">and </w:t>
      </w:r>
      <w:r w:rsidRPr="6D29CDFA" w:rsidR="17B00371">
        <w:rPr>
          <w:color w:val="767171" w:themeColor="background2" w:themeTint="FF" w:themeShade="80"/>
        </w:rPr>
        <w:t xml:space="preserve">utilized </w:t>
      </w:r>
      <w:r w:rsidRPr="6D29CDFA" w:rsidR="2B491EDE">
        <w:rPr>
          <w:color w:val="767171" w:themeColor="background2" w:themeTint="FF" w:themeShade="80"/>
        </w:rPr>
        <w:t xml:space="preserve">the help from ChatGPT to generate some of the data. </w:t>
      </w:r>
    </w:p>
    <w:p w:rsidR="2B491EDE" w:rsidP="6D29CDFA" w:rsidRDefault="2B491EDE" w14:paraId="16B0CEB0" w14:textId="184396FA">
      <w:pPr>
        <w:pStyle w:val="ListParagraph"/>
        <w:numPr>
          <w:ilvl w:val="0"/>
          <w:numId w:val="29"/>
        </w:numPr>
        <w:spacing w:before="120" w:beforeAutospacing="off"/>
        <w:ind w:right="0"/>
        <w:rPr>
          <w:color w:val="767171" w:themeColor="background2" w:themeTint="FF" w:themeShade="80"/>
        </w:rPr>
      </w:pPr>
      <w:r w:rsidRPr="6D29CDFA" w:rsidR="2B491EDE">
        <w:rPr>
          <w:color w:val="767171" w:themeColor="background2" w:themeTint="FF" w:themeShade="80"/>
        </w:rPr>
        <w:t>Designing</w:t>
      </w:r>
      <w:r w:rsidRPr="6D29CDFA" w:rsidR="1F4615A8">
        <w:rPr>
          <w:color w:val="767171" w:themeColor="background2" w:themeTint="FF" w:themeShade="80"/>
        </w:rPr>
        <w:t xml:space="preserve"> the</w:t>
      </w:r>
      <w:r w:rsidRPr="6D29CDFA" w:rsidR="2B491EDE">
        <w:rPr>
          <w:color w:val="767171" w:themeColor="background2" w:themeTint="FF" w:themeShade="80"/>
        </w:rPr>
        <w:t xml:space="preserve"> </w:t>
      </w:r>
      <w:r w:rsidRPr="6D29CDFA" w:rsidR="031F11BB">
        <w:rPr>
          <w:color w:val="767171" w:themeColor="background2" w:themeTint="FF" w:themeShade="80"/>
        </w:rPr>
        <w:t>database system</w:t>
      </w:r>
      <w:r w:rsidRPr="6D29CDFA" w:rsidR="2B491EDE">
        <w:rPr>
          <w:color w:val="767171" w:themeColor="background2" w:themeTint="FF" w:themeShade="80"/>
        </w:rPr>
        <w:t>: we started off the project by creating tables that would be in our database</w:t>
      </w:r>
      <w:r w:rsidRPr="6D29CDFA" w:rsidR="59981B2F">
        <w:rPr>
          <w:color w:val="767171" w:themeColor="background2" w:themeTint="FF" w:themeShade="80"/>
        </w:rPr>
        <w:t xml:space="preserve"> before creating a logic</w:t>
      </w:r>
      <w:r w:rsidRPr="6D29CDFA" w:rsidR="6921616C">
        <w:rPr>
          <w:color w:val="767171" w:themeColor="background2" w:themeTint="FF" w:themeShade="80"/>
        </w:rPr>
        <w:t>al model and an entity relational model (ERD). This caused some issue</w:t>
      </w:r>
      <w:r w:rsidRPr="6D29CDFA" w:rsidR="5ABDC934">
        <w:rPr>
          <w:color w:val="767171" w:themeColor="background2" w:themeTint="FF" w:themeShade="80"/>
        </w:rPr>
        <w:t>s with inconsistency among tables and foreign key establishment. We overcame th</w:t>
      </w:r>
      <w:r w:rsidRPr="6D29CDFA" w:rsidR="566AF4C6">
        <w:rPr>
          <w:color w:val="767171" w:themeColor="background2" w:themeTint="FF" w:themeShade="80"/>
        </w:rPr>
        <w:t>is</w:t>
      </w:r>
      <w:r w:rsidRPr="6D29CDFA" w:rsidR="5ABDC934">
        <w:rPr>
          <w:color w:val="767171" w:themeColor="background2" w:themeTint="FF" w:themeShade="80"/>
        </w:rPr>
        <w:t xml:space="preserve"> by </w:t>
      </w:r>
      <w:r w:rsidRPr="6D29CDFA" w:rsidR="54C48AD2">
        <w:rPr>
          <w:color w:val="767171" w:themeColor="background2" w:themeTint="FF" w:themeShade="80"/>
        </w:rPr>
        <w:t xml:space="preserve">thoroughly </w:t>
      </w:r>
      <w:r w:rsidRPr="6D29CDFA" w:rsidR="7C9B8F26">
        <w:rPr>
          <w:color w:val="767171" w:themeColor="background2" w:themeTint="FF" w:themeShade="80"/>
        </w:rPr>
        <w:t xml:space="preserve">analyzing </w:t>
      </w:r>
      <w:r w:rsidRPr="6D29CDFA" w:rsidR="54C48AD2">
        <w:rPr>
          <w:color w:val="767171" w:themeColor="background2" w:themeTint="FF" w:themeShade="80"/>
        </w:rPr>
        <w:t>our logical model and ERD; we t</w:t>
      </w:r>
      <w:r w:rsidRPr="6D29CDFA" w:rsidR="54C48AD2">
        <w:rPr>
          <w:color w:val="767171" w:themeColor="background2" w:themeTint="FF" w:themeShade="80"/>
        </w:rPr>
        <w:t xml:space="preserve">hen </w:t>
      </w:r>
      <w:r w:rsidRPr="6D29CDFA" w:rsidR="54C48AD2">
        <w:rPr>
          <w:color w:val="767171" w:themeColor="background2" w:themeTint="FF" w:themeShade="80"/>
        </w:rPr>
        <w:t>modi</w:t>
      </w:r>
      <w:r w:rsidRPr="6D29CDFA" w:rsidR="54C48AD2">
        <w:rPr>
          <w:color w:val="767171" w:themeColor="background2" w:themeTint="FF" w:themeShade="80"/>
        </w:rPr>
        <w:t>fied</w:t>
      </w:r>
      <w:r w:rsidRPr="6D29CDFA" w:rsidR="54C48AD2">
        <w:rPr>
          <w:color w:val="767171" w:themeColor="background2" w:themeTint="FF" w:themeShade="80"/>
        </w:rPr>
        <w:t xml:space="preserve"> </w:t>
      </w:r>
      <w:r w:rsidRPr="6D29CDFA" w:rsidR="5535AA60">
        <w:rPr>
          <w:color w:val="767171" w:themeColor="background2" w:themeTint="FF" w:themeShade="80"/>
        </w:rPr>
        <w:t xml:space="preserve">the </w:t>
      </w:r>
      <w:r w:rsidRPr="6D29CDFA" w:rsidR="6716B297">
        <w:rPr>
          <w:color w:val="767171" w:themeColor="background2" w:themeTint="FF" w:themeShade="80"/>
        </w:rPr>
        <w:t xml:space="preserve">‘Bills’ table to better sync data with other tables using </w:t>
      </w:r>
      <w:r w:rsidRPr="6D29CDFA" w:rsidR="21051C47">
        <w:rPr>
          <w:color w:val="767171" w:themeColor="background2" w:themeTint="FF" w:themeShade="80"/>
        </w:rPr>
        <w:t xml:space="preserve">a </w:t>
      </w:r>
      <w:r w:rsidRPr="6D29CDFA" w:rsidR="6716B297">
        <w:rPr>
          <w:color w:val="767171" w:themeColor="background2" w:themeTint="FF" w:themeShade="80"/>
        </w:rPr>
        <w:t>‘tri</w:t>
      </w:r>
      <w:r w:rsidRPr="6D29CDFA" w:rsidR="6716B297">
        <w:rPr>
          <w:color w:val="767171" w:themeColor="background2" w:themeTint="FF" w:themeShade="80"/>
        </w:rPr>
        <w:t>gg</w:t>
      </w:r>
      <w:r w:rsidRPr="6D29CDFA" w:rsidR="6716B297">
        <w:rPr>
          <w:color w:val="767171" w:themeColor="background2" w:themeTint="FF" w:themeShade="80"/>
        </w:rPr>
        <w:t>er</w:t>
      </w:r>
      <w:r w:rsidRPr="6D29CDFA" w:rsidR="6716B297">
        <w:rPr>
          <w:color w:val="767171" w:themeColor="background2" w:themeTint="FF" w:themeShade="80"/>
        </w:rPr>
        <w:t>’.</w:t>
      </w:r>
      <w:r w:rsidRPr="6D29CDFA" w:rsidR="6716B297">
        <w:rPr>
          <w:color w:val="767171" w:themeColor="background2" w:themeTint="FF" w:themeShade="80"/>
        </w:rPr>
        <w:t xml:space="preserve"> </w:t>
      </w:r>
    </w:p>
    <w:p w:rsidR="43A58C43" w:rsidP="6D29CDFA" w:rsidRDefault="43A58C43" w14:paraId="1BD50642" w14:textId="6130CB0B">
      <w:pPr>
        <w:pStyle w:val="ListParagraph"/>
        <w:numPr>
          <w:ilvl w:val="0"/>
          <w:numId w:val="29"/>
        </w:numPr>
        <w:spacing w:before="120" w:beforeAutospacing="off"/>
        <w:ind w:right="0"/>
        <w:rPr>
          <w:color w:val="767171" w:themeColor="background2" w:themeTint="FF" w:themeShade="80"/>
        </w:rPr>
      </w:pPr>
      <w:r w:rsidRPr="6D29CDFA" w:rsidR="43A58C43">
        <w:rPr>
          <w:color w:val="767171" w:themeColor="background2" w:themeTint="FF" w:themeShade="80"/>
        </w:rPr>
        <w:t>Coding on SQL: we had some tough time debugging our codes multiple times. To overcome this</w:t>
      </w:r>
      <w:r w:rsidRPr="6D29CDFA" w:rsidR="19E161EE">
        <w:rPr>
          <w:color w:val="767171" w:themeColor="background2" w:themeTint="FF" w:themeShade="80"/>
        </w:rPr>
        <w:t xml:space="preserve">, we </w:t>
      </w:r>
      <w:r w:rsidRPr="6D29CDFA" w:rsidR="40EC7CAC">
        <w:rPr>
          <w:color w:val="767171" w:themeColor="background2" w:themeTint="FF" w:themeShade="80"/>
        </w:rPr>
        <w:t xml:space="preserve">worked together </w:t>
      </w:r>
      <w:r w:rsidRPr="6D29CDFA" w:rsidR="19E161EE">
        <w:rPr>
          <w:color w:val="767171" w:themeColor="background2" w:themeTint="FF" w:themeShade="80"/>
        </w:rPr>
        <w:t>and reviewed the lines of code</w:t>
      </w:r>
      <w:r w:rsidRPr="6D29CDFA" w:rsidR="0C831A4E">
        <w:rPr>
          <w:color w:val="767171" w:themeColor="background2" w:themeTint="FF" w:themeShade="80"/>
        </w:rPr>
        <w:t xml:space="preserve"> </w:t>
      </w:r>
      <w:r w:rsidRPr="6D29CDFA" w:rsidR="0C831A4E">
        <w:rPr>
          <w:color w:val="767171" w:themeColor="background2" w:themeTint="FF" w:themeShade="80"/>
        </w:rPr>
        <w:t>every time</w:t>
      </w:r>
      <w:r w:rsidRPr="6D29CDFA" w:rsidR="0C831A4E">
        <w:rPr>
          <w:color w:val="767171" w:themeColor="background2" w:themeTint="FF" w:themeShade="80"/>
        </w:rPr>
        <w:t xml:space="preserve"> we met.</w:t>
      </w:r>
      <w:r w:rsidRPr="6D29CDFA" w:rsidR="19E161EE">
        <w:rPr>
          <w:color w:val="767171" w:themeColor="background2" w:themeTint="FF" w:themeShade="80"/>
        </w:rPr>
        <w:t>. Each time we saved the code in different versions</w:t>
      </w:r>
      <w:r w:rsidRPr="6D29CDFA" w:rsidR="30F5EEAE">
        <w:rPr>
          <w:color w:val="767171" w:themeColor="background2" w:themeTint="FF" w:themeShade="80"/>
        </w:rPr>
        <w:t xml:space="preserve"> via OneDrive</w:t>
      </w:r>
      <w:r w:rsidRPr="6D29CDFA" w:rsidR="5B98BC14">
        <w:rPr>
          <w:color w:val="767171" w:themeColor="background2" w:themeTint="FF" w:themeShade="80"/>
        </w:rPr>
        <w:t xml:space="preserve"> </w:t>
      </w:r>
      <w:r w:rsidRPr="6D29CDFA" w:rsidR="5B98BC14">
        <w:rPr>
          <w:color w:val="767171" w:themeColor="background2" w:themeTint="FF" w:themeShade="80"/>
        </w:rPr>
        <w:t xml:space="preserve">so that we could always </w:t>
      </w:r>
      <w:r w:rsidRPr="6D29CDFA" w:rsidR="4F7C64A2">
        <w:rPr>
          <w:color w:val="767171" w:themeColor="background2" w:themeTint="FF" w:themeShade="80"/>
        </w:rPr>
        <w:t>track back to prior versions.</w:t>
      </w:r>
      <w:r w:rsidRPr="6D29CDFA" w:rsidR="5B98BC14">
        <w:rPr>
          <w:color w:val="767171" w:themeColor="background2" w:themeTint="FF" w:themeShade="80"/>
        </w:rPr>
        <w:t xml:space="preserve"> </w:t>
      </w:r>
    </w:p>
    <w:p w:rsidR="417D1E0A" w:rsidP="6D29CDFA" w:rsidRDefault="417D1E0A" w14:paraId="0261EF91" w14:textId="6CDE33AA">
      <w:pPr>
        <w:pStyle w:val="Normal"/>
        <w:suppressLineNumbers w:val="0"/>
        <w:bidi w:val="0"/>
        <w:spacing w:before="120" w:beforeAutospacing="off" w:after="200" w:afterAutospacing="off" w:line="264" w:lineRule="auto"/>
        <w:ind w:left="0" w:right="0"/>
        <w:jc w:val="left"/>
      </w:pPr>
      <w:r w:rsidRPr="6D29CDFA" w:rsidR="417D1E0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Future Direction</w:t>
      </w:r>
    </w:p>
    <w:p w:rsidR="411971AB" w:rsidP="6D29CDFA" w:rsidRDefault="411971AB" w14:paraId="665AD777" w14:textId="65A0DECF">
      <w:pPr>
        <w:pStyle w:val="Normal"/>
        <w:spacing w:before="120" w:beforeAutospacing="off"/>
        <w:ind w:left="0" w:right="0"/>
      </w:pPr>
      <w:r w:rsidR="411971AB">
        <w:rPr/>
        <w:t xml:space="preserve">The completed </w:t>
      </w:r>
      <w:r w:rsidR="411971AB">
        <w:rPr/>
        <w:t>FoodieExpress</w:t>
      </w:r>
      <w:r w:rsidR="411971AB">
        <w:rPr/>
        <w:t xml:space="preserve"> database project was a journey of technical growth, problem-solving, and collaborative learning. It underscored the importance of a team's adaptability and continuous learning in </w:t>
      </w:r>
      <w:r w:rsidR="564A0F9C">
        <w:rPr/>
        <w:t>database</w:t>
      </w:r>
      <w:r w:rsidR="411971AB">
        <w:rPr/>
        <w:t xml:space="preserve"> management techniques</w:t>
      </w:r>
      <w:r w:rsidR="411971AB">
        <w:rPr/>
        <w:t>.</w:t>
      </w:r>
      <w:r w:rsidR="4A711FC2">
        <w:rPr/>
        <w:t xml:space="preserve">  </w:t>
      </w:r>
      <w:r w:rsidR="4A711FC2">
        <w:rPr/>
        <w:t>It was an experience that went beyond mere database building; it involved understanding and addressing real-world challenges in the online food delivery space. We look forward to carrying these learnings forward into our future projects.</w:t>
      </w:r>
    </w:p>
    <w:p w:rsidR="7C5FEAB4" w:rsidP="6D29CDFA" w:rsidRDefault="7C5FEAB4" w14:paraId="3F598C18" w14:textId="6F73F3F0">
      <w:pPr>
        <w:pStyle w:val="Normal"/>
        <w:spacing w:before="120" w:beforeAutospacing="off"/>
        <w:ind w:left="0" w:right="0"/>
      </w:pPr>
      <w:r w:rsidR="7C5FEAB4">
        <w:rPr/>
        <w:t xml:space="preserve">Below are future enhancements </w:t>
      </w:r>
      <w:r w:rsidR="66C880BA">
        <w:rPr/>
        <w:t xml:space="preserve">that would have been </w:t>
      </w:r>
      <w:r w:rsidR="7C5FEAB4">
        <w:rPr/>
        <w:t>add</w:t>
      </w:r>
      <w:r w:rsidR="051942B1">
        <w:rPr/>
        <w:t>ed</w:t>
      </w:r>
      <w:r w:rsidR="7C5FEAB4">
        <w:rPr/>
        <w:t xml:space="preserve"> to our application:</w:t>
      </w:r>
    </w:p>
    <w:p w:rsidR="66AAF315" w:rsidP="6D29CDFA" w:rsidRDefault="66AAF315" w14:paraId="4A895B51" w14:textId="66E94A8E">
      <w:pPr>
        <w:pStyle w:val="ListParagraph"/>
        <w:numPr>
          <w:ilvl w:val="0"/>
          <w:numId w:val="21"/>
        </w:numPr>
        <w:spacing w:before="120" w:beforeAutospacing="off"/>
        <w:ind w:righ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767171" w:themeColor="background2" w:themeTint="FF" w:themeShade="80"/>
          <w:sz w:val="24"/>
          <w:szCs w:val="24"/>
          <w:lang w:val="en-US"/>
        </w:rPr>
      </w:pPr>
      <w:r w:rsidRPr="6D29CDFA" w:rsidR="66AAF315">
        <w:rPr>
          <w:noProof w:val="0"/>
          <w:color w:val="767171" w:themeColor="background2" w:themeTint="FF" w:themeShade="80"/>
          <w:lang w:val="en-US"/>
        </w:rPr>
        <w:t>U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>s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>er Authentication: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 xml:space="preserve"> 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>Implement a robust user authentication system for secure user access.</w:t>
      </w:r>
    </w:p>
    <w:p w:rsidR="66AAF315" w:rsidP="6D29CDFA" w:rsidRDefault="66AAF315" w14:paraId="34067EC0" w14:textId="3A002525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66AAF315">
        <w:rPr>
          <w:noProof w:val="0"/>
          <w:color w:val="767171" w:themeColor="background2" w:themeTint="FF" w:themeShade="80"/>
          <w:lang w:val="en-US"/>
        </w:rPr>
        <w:t>Advanced Analytics: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 xml:space="preserve"> Integrate analytics for business intelligence, aiding in decision-making processes.</w:t>
      </w:r>
    </w:p>
    <w:p w:rsidR="66AAF315" w:rsidP="6D29CDFA" w:rsidRDefault="66AAF315" w14:paraId="37CCDA2E" w14:textId="36789053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29CDFA" w:rsidR="66AAF315">
        <w:rPr>
          <w:noProof w:val="0"/>
          <w:color w:val="767171" w:themeColor="background2" w:themeTint="FF" w:themeShade="80"/>
          <w:lang w:val="en-US"/>
        </w:rPr>
        <w:t>Real-time Order Tracking:</w:t>
      </w:r>
      <w:r w:rsidRPr="6D29CDFA" w:rsidR="66AAF315">
        <w:rPr>
          <w:noProof w:val="0"/>
          <w:color w:val="767171" w:themeColor="background2" w:themeTint="FF" w:themeShade="80"/>
          <w:lang w:val="en-US"/>
        </w:rPr>
        <w:t xml:space="preserve"> Enhance customer experience with real-time order tracking features.</w:t>
      </w:r>
    </w:p>
    <w:p w:rsidR="007E476A" w:rsidP="007E476A" w:rsidRDefault="007E476A" w14:paraId="79009C83" w14:textId="1F5E6E08">
      <w:pPr>
        <w:pStyle w:val="Heading1"/>
      </w:pPr>
      <w:r w:rsidR="7BEC08BF">
        <w:rPr/>
        <w:t>team log</w:t>
      </w:r>
    </w:p>
    <w:p w:rsidR="39174645" w:rsidP="6D29CDFA" w:rsidRDefault="39174645" w14:paraId="21B7A1F4" w14:textId="59CC9E82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10/20 - discussed project ideas and chose FoodieExpress</w:t>
      </w:r>
    </w:p>
    <w:p w:rsidR="39174645" w:rsidP="6D29CDFA" w:rsidRDefault="39174645" w14:paraId="2A66855A" w14:textId="7F03951F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10/27 - implemented tables and inserted data</w:t>
      </w:r>
    </w:p>
    <w:p w:rsidR="39174645" w:rsidP="6D29CDFA" w:rsidRDefault="39174645" w14:paraId="249E799B" w14:textId="7A2AEAD5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11/10 - finalized tables and data</w:t>
      </w:r>
    </w:p>
    <w:p w:rsidR="39174645" w:rsidP="6D29CDFA" w:rsidRDefault="39174645" w14:paraId="672625DA" w14:textId="0BC4CE87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11/17 - added common table expressions</w:t>
      </w:r>
    </w:p>
    <w:p w:rsidR="39174645" w:rsidP="6D29CDFA" w:rsidRDefault="39174645" w14:paraId="5D7AB59A" w14:textId="3CAD4010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12/01 - created stored procedure, trigger, views added</w:t>
      </w:r>
    </w:p>
    <w:p w:rsidR="39174645" w:rsidP="6D29CDFA" w:rsidRDefault="39174645" w14:paraId="0E00031C" w14:textId="590A4F8C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Friday, 12/07 - Indexing added, ERD completed, Wireframing completed, Finalized SQL coding</w:t>
      </w:r>
    </w:p>
    <w:p w:rsidR="39174645" w:rsidP="6D29CDFA" w:rsidRDefault="39174645" w14:paraId="5FBAA58A" w14:textId="5689F6BD">
      <w:pPr>
        <w:spacing w:before="0" w:beforeAutospacing="off" w:after="0" w:afterAutospacing="off"/>
      </w:pP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Friday, 12/14 - </w:t>
      </w: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finalized</w:t>
      </w:r>
      <w:r w:rsidRPr="6D29CDFA" w:rsidR="39174645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 xml:space="preserve"> Exec Summary and PPT</w:t>
      </w:r>
    </w:p>
    <w:p w:rsidR="138C619A" w:rsidP="6D29CDFA" w:rsidRDefault="138C619A" w14:paraId="51C0E125" w14:textId="42AF78CA">
      <w:pPr>
        <w:pStyle w:val="Normal"/>
        <w:spacing w:before="0" w:beforeAutospacing="off" w:after="0" w:afterAutospacing="off"/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</w:pPr>
      <w:r w:rsidRPr="6D29CDFA" w:rsidR="138C619A">
        <w:rPr>
          <w:rFonts w:ascii="Gill Sans MT" w:hAnsi="Gill Sans MT" w:eastAsia="Gill Sans MT" w:cs="Gill Sans MT"/>
          <w:noProof w:val="0"/>
          <w:sz w:val="22"/>
          <w:szCs w:val="22"/>
          <w:lang w:val="en-US"/>
        </w:rPr>
        <w:t>Monday, 12/18 - reviewed SQL coding, Exec Summary, and PPT and collectively turned in project</w:t>
      </w:r>
    </w:p>
    <w:p w:rsidR="6D29CDFA" w:rsidP="6D29CDFA" w:rsidRDefault="6D29CDFA" w14:paraId="475F97EA" w14:textId="45AD0065">
      <w:pPr>
        <w:pStyle w:val="Normal"/>
      </w:pPr>
    </w:p>
    <w:sectPr w:rsidRPr="007E476A" w:rsidR="007E476A" w:rsidSect="005019BD">
      <w:footerReference w:type="default" r:id="rId11"/>
      <w:footerReference w:type="first" r:id="rId12"/>
      <w:pgSz w:w="12240" w:h="15840" w:orient="portrait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E476A" w:rsidRDefault="007E476A" w14:paraId="31439EDE" w14:textId="77777777">
      <w:pPr>
        <w:spacing w:before="0" w:after="0" w:line="240" w:lineRule="auto"/>
      </w:pPr>
      <w:r>
        <w:separator/>
      </w:r>
    </w:p>
  </w:endnote>
  <w:endnote w:type="continuationSeparator" w:id="0">
    <w:p w:rsidR="007E476A" w:rsidRDefault="007E476A" w14:paraId="4F2E3FCA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638F6" w:rsidRDefault="00844483" w14:paraId="30AD9C12" w14:textId="77777777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E476A" w:rsidRDefault="007E476A" w14:paraId="455EBB26" w14:textId="4C48544C">
    <w:pPr>
      <w:pStyle w:val="Footer"/>
    </w:pPr>
  </w:p>
  <w:p w:rsidR="007E476A" w:rsidRDefault="007E476A" w14:paraId="468E5B19" w14:textId="16A4A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E476A" w:rsidRDefault="007E476A" w14:paraId="1F2C2931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7E476A" w:rsidRDefault="007E476A" w14:paraId="1A0BD643" w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4">
    <w:nsid w:val="2774ac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ba17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9980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df919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c8cb9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4f2b8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f2b6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b116a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55c9a6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29">
    <w:abstractNumId w:val="24"/>
  </w:num>
  <w:num w:numId="28">
    <w:abstractNumId w:val="23"/>
  </w:num>
  <w:num w:numId="27">
    <w:abstractNumId w:val="22"/>
  </w:num>
  <w:num w:numId="26">
    <w:abstractNumId w:val="21"/>
  </w:num>
  <w:num w:numId="25">
    <w:abstractNumId w:val="20"/>
  </w:num>
  <w:num w:numId="24">
    <w:abstractNumId w:val="19"/>
  </w:num>
  <w:num w:numId="23">
    <w:abstractNumId w:val="18"/>
  </w:num>
  <w:num w:numId="22">
    <w:abstractNumId w:val="17"/>
  </w:num>
  <w:num w:numId="21">
    <w:abstractNumId w:val="16"/>
  </w: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1"/>
  </w:num>
  <w:num w:numId="8" w16cid:durableId="892496727">
    <w:abstractNumId w:val="10"/>
  </w:num>
  <w:num w:numId="9" w16cid:durableId="101609319">
    <w:abstractNumId w:val="13"/>
  </w:num>
  <w:num w:numId="10" w16cid:durableId="729157751">
    <w:abstractNumId w:val="12"/>
  </w:num>
  <w:num w:numId="11" w16cid:durableId="1091585182">
    <w:abstractNumId w:val="15"/>
  </w:num>
  <w:num w:numId="12" w16cid:durableId="983392410">
    <w:abstractNumId w:val="14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6A"/>
    <w:rsid w:val="000748AA"/>
    <w:rsid w:val="00101A18"/>
    <w:rsid w:val="001638F6"/>
    <w:rsid w:val="001A2000"/>
    <w:rsid w:val="001F2C81"/>
    <w:rsid w:val="00206B7B"/>
    <w:rsid w:val="002C3095"/>
    <w:rsid w:val="003209D6"/>
    <w:rsid w:val="00334A73"/>
    <w:rsid w:val="003422FF"/>
    <w:rsid w:val="00346A63"/>
    <w:rsid w:val="003B78EF"/>
    <w:rsid w:val="003F5990"/>
    <w:rsid w:val="004815C6"/>
    <w:rsid w:val="004952C4"/>
    <w:rsid w:val="004F26D7"/>
    <w:rsid w:val="005019BD"/>
    <w:rsid w:val="005A1C5A"/>
    <w:rsid w:val="00651DB3"/>
    <w:rsid w:val="00685117"/>
    <w:rsid w:val="00690EFD"/>
    <w:rsid w:val="006C7BF2"/>
    <w:rsid w:val="007021DE"/>
    <w:rsid w:val="00731CAE"/>
    <w:rsid w:val="00732607"/>
    <w:rsid w:val="0074501E"/>
    <w:rsid w:val="007B0D15"/>
    <w:rsid w:val="007E3A56"/>
    <w:rsid w:val="007E476A"/>
    <w:rsid w:val="00800E57"/>
    <w:rsid w:val="00844483"/>
    <w:rsid w:val="00862A7D"/>
    <w:rsid w:val="00891381"/>
    <w:rsid w:val="00894573"/>
    <w:rsid w:val="008F18B1"/>
    <w:rsid w:val="00934F1C"/>
    <w:rsid w:val="009A1E44"/>
    <w:rsid w:val="009D2231"/>
    <w:rsid w:val="00A122DB"/>
    <w:rsid w:val="00A16604"/>
    <w:rsid w:val="00A41959"/>
    <w:rsid w:val="00AD165F"/>
    <w:rsid w:val="00B47B7A"/>
    <w:rsid w:val="00B646B8"/>
    <w:rsid w:val="00C80BD4"/>
    <w:rsid w:val="00CF3A42"/>
    <w:rsid w:val="00D5413C"/>
    <w:rsid w:val="00DC07A3"/>
    <w:rsid w:val="00E11B8A"/>
    <w:rsid w:val="00E47672"/>
    <w:rsid w:val="00EB55F3"/>
    <w:rsid w:val="00F56615"/>
    <w:rsid w:val="00F59B06"/>
    <w:rsid w:val="00F677F9"/>
    <w:rsid w:val="00FD1504"/>
    <w:rsid w:val="00FE1397"/>
    <w:rsid w:val="01303833"/>
    <w:rsid w:val="029790B9"/>
    <w:rsid w:val="02AE1948"/>
    <w:rsid w:val="02D1128D"/>
    <w:rsid w:val="02DB360E"/>
    <w:rsid w:val="031F11BB"/>
    <w:rsid w:val="03AED7A6"/>
    <w:rsid w:val="0467D8F5"/>
    <w:rsid w:val="04C502A0"/>
    <w:rsid w:val="051942B1"/>
    <w:rsid w:val="06C2BA90"/>
    <w:rsid w:val="06F488BC"/>
    <w:rsid w:val="074A1872"/>
    <w:rsid w:val="077E04E7"/>
    <w:rsid w:val="0794C1D6"/>
    <w:rsid w:val="082B9E31"/>
    <w:rsid w:val="094F3F41"/>
    <w:rsid w:val="09ABAAF2"/>
    <w:rsid w:val="09E0CFCC"/>
    <w:rsid w:val="0AE4DEBC"/>
    <w:rsid w:val="0B05D409"/>
    <w:rsid w:val="0BAF6B44"/>
    <w:rsid w:val="0C77F4D3"/>
    <w:rsid w:val="0C831A4E"/>
    <w:rsid w:val="0CE34BB4"/>
    <w:rsid w:val="0D095F02"/>
    <w:rsid w:val="0D5C7151"/>
    <w:rsid w:val="0D836481"/>
    <w:rsid w:val="0DB1273D"/>
    <w:rsid w:val="0DED45B5"/>
    <w:rsid w:val="0EF9B7F3"/>
    <w:rsid w:val="0F5A1C50"/>
    <w:rsid w:val="109AB6E4"/>
    <w:rsid w:val="10ED5B86"/>
    <w:rsid w:val="11F00D54"/>
    <w:rsid w:val="125267E5"/>
    <w:rsid w:val="127ABBA7"/>
    <w:rsid w:val="12CCBF80"/>
    <w:rsid w:val="12EA19E4"/>
    <w:rsid w:val="132B8A81"/>
    <w:rsid w:val="138C619A"/>
    <w:rsid w:val="13DAF94A"/>
    <w:rsid w:val="140E3DF1"/>
    <w:rsid w:val="14146516"/>
    <w:rsid w:val="145A6B3B"/>
    <w:rsid w:val="1492AEA8"/>
    <w:rsid w:val="1630E820"/>
    <w:rsid w:val="16CF94BF"/>
    <w:rsid w:val="16D1DE16"/>
    <w:rsid w:val="1788F082"/>
    <w:rsid w:val="17B00371"/>
    <w:rsid w:val="17C9F656"/>
    <w:rsid w:val="17CCA14D"/>
    <w:rsid w:val="185476E6"/>
    <w:rsid w:val="186EC347"/>
    <w:rsid w:val="19609B5C"/>
    <w:rsid w:val="1966FC92"/>
    <w:rsid w:val="1966FC92"/>
    <w:rsid w:val="19E161EE"/>
    <w:rsid w:val="19ED7D43"/>
    <w:rsid w:val="1A707A9F"/>
    <w:rsid w:val="1A70F33D"/>
    <w:rsid w:val="1A893223"/>
    <w:rsid w:val="1BCE10C0"/>
    <w:rsid w:val="1C21DF73"/>
    <w:rsid w:val="1C565EFD"/>
    <w:rsid w:val="1DEB2514"/>
    <w:rsid w:val="1DED581D"/>
    <w:rsid w:val="1E57FA21"/>
    <w:rsid w:val="1F02A032"/>
    <w:rsid w:val="1F4615A8"/>
    <w:rsid w:val="1FD9397C"/>
    <w:rsid w:val="207E667F"/>
    <w:rsid w:val="208D7B9F"/>
    <w:rsid w:val="20BF9C77"/>
    <w:rsid w:val="21051C47"/>
    <w:rsid w:val="2129D020"/>
    <w:rsid w:val="217541EB"/>
    <w:rsid w:val="21BEB7D9"/>
    <w:rsid w:val="2215A58D"/>
    <w:rsid w:val="2245D749"/>
    <w:rsid w:val="22E5F82C"/>
    <w:rsid w:val="22EE236F"/>
    <w:rsid w:val="235C6E5C"/>
    <w:rsid w:val="239CAD00"/>
    <w:rsid w:val="246170E2"/>
    <w:rsid w:val="24F626C5"/>
    <w:rsid w:val="25D399D3"/>
    <w:rsid w:val="261D98EE"/>
    <w:rsid w:val="262C573D"/>
    <w:rsid w:val="2642C4EF"/>
    <w:rsid w:val="274E8CCE"/>
    <w:rsid w:val="2779BE68"/>
    <w:rsid w:val="27E2DC4B"/>
    <w:rsid w:val="28C2C7CF"/>
    <w:rsid w:val="2A381418"/>
    <w:rsid w:val="2AECDC84"/>
    <w:rsid w:val="2B3AF92E"/>
    <w:rsid w:val="2B491EDE"/>
    <w:rsid w:val="2BA96A60"/>
    <w:rsid w:val="2BBDA6DD"/>
    <w:rsid w:val="2C34F720"/>
    <w:rsid w:val="2D3D3A1F"/>
    <w:rsid w:val="2EDAFF82"/>
    <w:rsid w:val="2F2B2C15"/>
    <w:rsid w:val="3047D61D"/>
    <w:rsid w:val="30B95B4C"/>
    <w:rsid w:val="30F5EEAE"/>
    <w:rsid w:val="31C2AEF1"/>
    <w:rsid w:val="31D31636"/>
    <w:rsid w:val="322FA832"/>
    <w:rsid w:val="323C0350"/>
    <w:rsid w:val="32526D2F"/>
    <w:rsid w:val="32C6FFC8"/>
    <w:rsid w:val="32DDE0B4"/>
    <w:rsid w:val="33300B24"/>
    <w:rsid w:val="333AB77D"/>
    <w:rsid w:val="33D7D3B1"/>
    <w:rsid w:val="3450ECC9"/>
    <w:rsid w:val="3479F405"/>
    <w:rsid w:val="350893E3"/>
    <w:rsid w:val="3529D837"/>
    <w:rsid w:val="35B2A522"/>
    <w:rsid w:val="35DD1AFE"/>
    <w:rsid w:val="36082CDE"/>
    <w:rsid w:val="3643D071"/>
    <w:rsid w:val="3831F075"/>
    <w:rsid w:val="38F96990"/>
    <w:rsid w:val="3902E2F6"/>
    <w:rsid w:val="39174645"/>
    <w:rsid w:val="3942E86B"/>
    <w:rsid w:val="39A8E9DF"/>
    <w:rsid w:val="39BA4F24"/>
    <w:rsid w:val="3AFA4922"/>
    <w:rsid w:val="3B1F6600"/>
    <w:rsid w:val="3CC0ECA6"/>
    <w:rsid w:val="3DFA1666"/>
    <w:rsid w:val="3DFBFF93"/>
    <w:rsid w:val="3DFC363E"/>
    <w:rsid w:val="3F17C7DA"/>
    <w:rsid w:val="3F98069F"/>
    <w:rsid w:val="3FA550FA"/>
    <w:rsid w:val="40E7A8C7"/>
    <w:rsid w:val="40EC7CAC"/>
    <w:rsid w:val="4107A8D7"/>
    <w:rsid w:val="4108442C"/>
    <w:rsid w:val="411971AB"/>
    <w:rsid w:val="412507C1"/>
    <w:rsid w:val="417D1E0A"/>
    <w:rsid w:val="41D8D2BB"/>
    <w:rsid w:val="421789ED"/>
    <w:rsid w:val="4231B99B"/>
    <w:rsid w:val="42A4148D"/>
    <w:rsid w:val="439D882F"/>
    <w:rsid w:val="43A58C43"/>
    <w:rsid w:val="43AD047E"/>
    <w:rsid w:val="440E4CD9"/>
    <w:rsid w:val="44689097"/>
    <w:rsid w:val="44B85762"/>
    <w:rsid w:val="44F74B20"/>
    <w:rsid w:val="450CA9F0"/>
    <w:rsid w:val="45111D12"/>
    <w:rsid w:val="45685256"/>
    <w:rsid w:val="467B502A"/>
    <w:rsid w:val="46E2DE28"/>
    <w:rsid w:val="472D5E94"/>
    <w:rsid w:val="47A0F8AC"/>
    <w:rsid w:val="47AE6224"/>
    <w:rsid w:val="47CD0170"/>
    <w:rsid w:val="48686827"/>
    <w:rsid w:val="49224FC0"/>
    <w:rsid w:val="49B6E50D"/>
    <w:rsid w:val="49E9217B"/>
    <w:rsid w:val="4A711FC2"/>
    <w:rsid w:val="4BA008E9"/>
    <w:rsid w:val="4BACB01C"/>
    <w:rsid w:val="4BB71A44"/>
    <w:rsid w:val="4E8DA6AD"/>
    <w:rsid w:val="4E9E714A"/>
    <w:rsid w:val="4F47ADEE"/>
    <w:rsid w:val="4F52FC9B"/>
    <w:rsid w:val="4F7C64A2"/>
    <w:rsid w:val="5088CA4D"/>
    <w:rsid w:val="52227588"/>
    <w:rsid w:val="52258BAD"/>
    <w:rsid w:val="5341C855"/>
    <w:rsid w:val="5428889A"/>
    <w:rsid w:val="542984B9"/>
    <w:rsid w:val="54357BCA"/>
    <w:rsid w:val="54BD410B"/>
    <w:rsid w:val="54C48AD2"/>
    <w:rsid w:val="5535AA60"/>
    <w:rsid w:val="55E31812"/>
    <w:rsid w:val="55F0A3F1"/>
    <w:rsid w:val="56182ACB"/>
    <w:rsid w:val="564A0F9C"/>
    <w:rsid w:val="566AF4C6"/>
    <w:rsid w:val="56D48CD6"/>
    <w:rsid w:val="58738048"/>
    <w:rsid w:val="58D3F2BB"/>
    <w:rsid w:val="58E82F30"/>
    <w:rsid w:val="59981B2F"/>
    <w:rsid w:val="59F2EE76"/>
    <w:rsid w:val="5A8A77C9"/>
    <w:rsid w:val="5ABDC934"/>
    <w:rsid w:val="5AFFAF05"/>
    <w:rsid w:val="5B10FFC1"/>
    <w:rsid w:val="5B6F0D42"/>
    <w:rsid w:val="5B8EBED7"/>
    <w:rsid w:val="5B98BC14"/>
    <w:rsid w:val="5C8D75D2"/>
    <w:rsid w:val="5D60AD7B"/>
    <w:rsid w:val="5D65282F"/>
    <w:rsid w:val="5D6B1D5F"/>
    <w:rsid w:val="5DEBB027"/>
    <w:rsid w:val="5E03B96F"/>
    <w:rsid w:val="5EADEDF8"/>
    <w:rsid w:val="5EB44F2E"/>
    <w:rsid w:val="5F141E45"/>
    <w:rsid w:val="5F8EFDD4"/>
    <w:rsid w:val="5FFC2423"/>
    <w:rsid w:val="60248F19"/>
    <w:rsid w:val="610D17AF"/>
    <w:rsid w:val="612ABC27"/>
    <w:rsid w:val="6142FDD8"/>
    <w:rsid w:val="61A3B199"/>
    <w:rsid w:val="624EAFA0"/>
    <w:rsid w:val="62765EA9"/>
    <w:rsid w:val="634F5A5D"/>
    <w:rsid w:val="637A1D95"/>
    <w:rsid w:val="63B150A6"/>
    <w:rsid w:val="63D469B3"/>
    <w:rsid w:val="6410F1BE"/>
    <w:rsid w:val="64625CE9"/>
    <w:rsid w:val="64D2126A"/>
    <w:rsid w:val="65ACC21F"/>
    <w:rsid w:val="66706370"/>
    <w:rsid w:val="66AAF315"/>
    <w:rsid w:val="66C880BA"/>
    <w:rsid w:val="6716B297"/>
    <w:rsid w:val="67A133BF"/>
    <w:rsid w:val="686DFE9B"/>
    <w:rsid w:val="6921616C"/>
    <w:rsid w:val="69254753"/>
    <w:rsid w:val="69C683C8"/>
    <w:rsid w:val="6AC117B4"/>
    <w:rsid w:val="6B5D0AF2"/>
    <w:rsid w:val="6C16EB1F"/>
    <w:rsid w:val="6C7DF6C5"/>
    <w:rsid w:val="6CFFDC83"/>
    <w:rsid w:val="6D29CDFA"/>
    <w:rsid w:val="6E9E2C66"/>
    <w:rsid w:val="6F140A4B"/>
    <w:rsid w:val="6F670A76"/>
    <w:rsid w:val="709DA6C4"/>
    <w:rsid w:val="71A70544"/>
    <w:rsid w:val="724BAB0D"/>
    <w:rsid w:val="730B20EE"/>
    <w:rsid w:val="737FCFD6"/>
    <w:rsid w:val="743BF947"/>
    <w:rsid w:val="744CEE3B"/>
    <w:rsid w:val="7456598C"/>
    <w:rsid w:val="74806E39"/>
    <w:rsid w:val="74AC4E24"/>
    <w:rsid w:val="75D576AB"/>
    <w:rsid w:val="769475D4"/>
    <w:rsid w:val="77B80EFB"/>
    <w:rsid w:val="786C34C7"/>
    <w:rsid w:val="78AAF85C"/>
    <w:rsid w:val="7903B17D"/>
    <w:rsid w:val="7977B295"/>
    <w:rsid w:val="79CA753D"/>
    <w:rsid w:val="7A6B0254"/>
    <w:rsid w:val="7AB03249"/>
    <w:rsid w:val="7B28111F"/>
    <w:rsid w:val="7BBAC678"/>
    <w:rsid w:val="7BCBDABF"/>
    <w:rsid w:val="7BEA24C4"/>
    <w:rsid w:val="7BEC08BF"/>
    <w:rsid w:val="7BED68D2"/>
    <w:rsid w:val="7C5CC70F"/>
    <w:rsid w:val="7C5FEAB4"/>
    <w:rsid w:val="7C9B8F26"/>
    <w:rsid w:val="7F699E1E"/>
    <w:rsid w:val="7FC5FD99"/>
    <w:rsid w:val="7FE3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145FE3"/>
  <w15:chartTrackingRefBased/>
  <w15:docId w15:val="{BBAB9BD6-6390-400E-91C4-267FA25A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/>
    <w:lsdException w:name="heading 3" w:uiPriority="0" w:semiHidden="1" w:unhideWhenUsed="1"/>
    <w:lsdException w:name="heading 4" w:uiPriority="4" w:semiHidden="1" w:unhideWhenUsed="1" w:qFormat="1"/>
    <w:lsdException w:name="heading 5" w:uiPriority="13" w:semiHidden="1" w:unhideWhenUsed="1" w:qFormat="1"/>
    <w:lsdException w:name="heading 6" w:uiPriority="13" w:semiHidden="1" w:unhideWhenUsed="1" w:qFormat="1"/>
    <w:lsdException w:name="heading 7" w:uiPriority="4" w:semiHidden="1" w:unhideWhenUsed="1" w:qFormat="1"/>
    <w:lsdException w:name="heading 8" w:uiPriority="4" w:semiHidden="1" w:unhideWhenUsed="1" w:qFormat="1"/>
    <w:lsdException w:name="heading 9" w:uiPriority="4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2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7" w:semiHidden="1" w:unhideWhenUsed="1"/>
    <w:lsdException w:name="List Number" w:uiPriority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1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1" w:semiHidden="1" w:unhideWhenUsed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9" w:semiHidden="1" w:unhideWhenUsed="1"/>
    <w:lsdException w:name="TOC Heading" w:uiPriority="39" w:semiHidden="1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cs="Times New Roman (Headings CS)" w:eastAsiaTheme="majorEastAsia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hAnsiTheme="majorHAnsi" w:eastAsiaTheme="majorEastAsia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ntactInfo" w:customStyle="1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styleId="Heading1Char" w:customStyle="1">
    <w:name w:val="Heading 1 Char"/>
    <w:basedOn w:val="DefaultParagraphFont"/>
    <w:link w:val="Heading1"/>
    <w:uiPriority w:val="4"/>
    <w:rsid w:val="00101A18"/>
    <w:rPr>
      <w:rFonts w:ascii="Gill Sans MT" w:hAnsi="Gill Sans MT" w:cs="Times New Roman (Headings CS)" w:eastAsiaTheme="majorEastAsia"/>
      <w:b/>
      <w:caps/>
      <w:sz w:val="30"/>
      <w:szCs w:val="30"/>
    </w:rPr>
  </w:style>
  <w:style w:type="character" w:styleId="Heading2Char" w:customStyle="1">
    <w:name w:val="Heading 2 Char"/>
    <w:basedOn w:val="DefaultParagraphFont"/>
    <w:link w:val="Heading2"/>
    <w:uiPriority w:val="4"/>
    <w:rsid w:val="00E47672"/>
    <w:rPr>
      <w:rFonts w:asciiTheme="majorHAnsi" w:hAnsiTheme="majorHAnsi" w:eastAsiaTheme="majorEastAsia" w:cstheme="majorBidi"/>
      <w:caps/>
      <w:color w:val="006683" w:themeColor="accent1"/>
    </w:rPr>
  </w:style>
  <w:style w:type="character" w:styleId="Heading3Char" w:customStyle="1">
    <w:name w:val="Heading 3 Char"/>
    <w:basedOn w:val="DefaultParagraphFont"/>
    <w:link w:val="Heading3"/>
    <w:uiPriority w:val="4"/>
    <w:semiHidden/>
    <w:rsid w:val="00690EFD"/>
    <w:rPr>
      <w:rFonts w:asciiTheme="majorHAnsi" w:hAnsiTheme="majorHAnsi" w:eastAsiaTheme="majorEastAsia" w:cstheme="majorBidi"/>
      <w:color w:val="006683" w:themeColor="accent1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4"/>
    <w:semiHidden/>
    <w:rsid w:val="00690EFD"/>
    <w:rPr>
      <w:rFonts w:asciiTheme="majorHAnsi" w:hAnsiTheme="majorHAnsi" w:eastAsiaTheme="majorEastAsia" w:cstheme="majorBidi"/>
      <w:color w:val="003241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4"/>
    <w:semiHidden/>
    <w:rsid w:val="00690EFD"/>
    <w:rPr>
      <w:rFonts w:asciiTheme="majorHAnsi" w:hAnsiTheme="majorHAnsi" w:eastAsiaTheme="majorEastAsia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cs="Times New Roman (Headings CS)" w:asciiTheme="majorHAnsi" w:hAnsiTheme="majorHAnsi" w:eastAsiaTheme="majorEastAsia"/>
      <w:b/>
      <w:caps/>
      <w:color w:val="44546A" w:themeColor="text2"/>
      <w:spacing w:val="30"/>
      <w:kern w:val="28"/>
      <w:sz w:val="110"/>
      <w:szCs w:val="60"/>
    </w:rPr>
  </w:style>
  <w:style w:type="character" w:styleId="TitleChar" w:customStyle="1">
    <w:name w:val="Title Char"/>
    <w:basedOn w:val="DefaultParagraphFont"/>
    <w:link w:val="Title"/>
    <w:uiPriority w:val="2"/>
    <w:rsid w:val="00E47672"/>
    <w:rPr>
      <w:rFonts w:cs="Times New Roman (Headings CS)" w:asciiTheme="majorHAnsi" w:hAnsiTheme="majorHAnsi" w:eastAsiaTheme="majorEastAsia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styleId="SubtitleChar" w:customStyle="1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styleId="Photo" w:customStyle="1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styleId="Heading9Char" w:customStyle="1">
    <w:name w:val="Heading 9 Char"/>
    <w:basedOn w:val="DefaultParagraphFont"/>
    <w:link w:val="Heading9"/>
    <w:uiPriority w:val="4"/>
    <w:semiHidden/>
    <w:rsid w:val="00A122DB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Heading8Char" w:customStyle="1">
    <w:name w:val="Heading 8 Char"/>
    <w:basedOn w:val="DefaultParagraphFont"/>
    <w:link w:val="Heading8"/>
    <w:uiPriority w:val="4"/>
    <w:semiHidden/>
    <w:rsid w:val="00A122DB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rsid w:val="003422FF"/>
    <w:pPr>
      <w:spacing w:before="0" w:after="0" w:line="240" w:lineRule="auto"/>
      <w:jc w:val="right"/>
    </w:pPr>
    <w:rPr>
      <w:szCs w:val="16"/>
    </w:rPr>
  </w:style>
  <w:style w:type="character" w:styleId="FooterChar" w:customStyle="1">
    <w:name w:val="Footer Char"/>
    <w:basedOn w:val="DefaultParagraphFont"/>
    <w:link w:val="Footer"/>
    <w:uiPriority w:val="99"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styleId="ReportTable" w:customStyle="1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Style1" w:customStyle="1">
    <w:name w:val="Style1"/>
    <w:basedOn w:val="Title"/>
    <w:semiHidden/>
    <w:qFormat/>
    <w:rsid w:val="00101A18"/>
    <w:pPr>
      <w:framePr w:hSpace="187" w:wrap="around" w:hAnchor="page" w:vAnchor="page" w:x="1337" w:y="1043"/>
    </w:pPr>
    <w:rPr>
      <w:bCs/>
      <w:szCs w:val="110"/>
    </w:rPr>
  </w:style>
  <w:style w:type="paragraph" w:styleId="Style2" w:customStyle="1">
    <w:name w:val="Style2"/>
    <w:basedOn w:val="Subtitle"/>
    <w:semiHidden/>
    <w:qFormat/>
    <w:rsid w:val="00101A18"/>
    <w:pPr>
      <w:framePr w:hSpace="187" w:wrap="around" w:hAnchor="page" w:vAnchor="page" w:x="1337" w:y="1043"/>
      <w:spacing w:line="240" w:lineRule="auto"/>
    </w:pPr>
    <w:rPr>
      <w:rFonts w:ascii="Gill Sans MT" w:hAnsi="Gill Sans MT"/>
    </w:rPr>
  </w:style>
  <w:style w:type="paragraph" w:styleId="73C8C3A65A164A3087FF279C38C9B2AE" w:customStyle="1">
    <w:name w:val="73C8C3A65A164A3087FF279C38C9B2AE"/>
    <w:rsid w:val="007E476A"/>
    <w:pPr>
      <w:spacing w:before="0" w:after="160" w:line="278" w:lineRule="auto"/>
    </w:pPr>
    <w:rPr>
      <w:color w:val="auto"/>
      <w:kern w:val="2"/>
      <w:sz w:val="24"/>
      <w:szCs w:val="24"/>
      <w:lang w:eastAsia="en-US"/>
      <w14:ligatures w14:val="standardContextual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7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glossaryDocument" Target="glossary/document.xml" Id="rId14" /><Relationship Type="http://schemas.openxmlformats.org/officeDocument/2006/relationships/image" Target="/media/image3.png" Id="Ra667ea84e5934042" /><Relationship Type="http://schemas.openxmlformats.org/officeDocument/2006/relationships/image" Target="/media/image4.png" Id="R81ed9e790f614fb6" /><Relationship Type="http://schemas.openxmlformats.org/officeDocument/2006/relationships/image" Target="/media/image5.png" Id="R1ea786b11a5f4595" /><Relationship Type="http://schemas.openxmlformats.org/officeDocument/2006/relationships/image" Target="/media/image6.png" Id="Rc303a826fa3440d3" /><Relationship Type="http://schemas.openxmlformats.org/officeDocument/2006/relationships/image" Target="/media/image7.png" Id="Ra8ee910635d64e0d" /><Relationship Type="http://schemas.openxmlformats.org/officeDocument/2006/relationships/image" Target="/media/image8.png" Id="R6b096048b82143d6" /><Relationship Type="http://schemas.openxmlformats.org/officeDocument/2006/relationships/image" Target="/media/image9.png" Id="Re5f2f2fe64374947" /><Relationship Type="http://schemas.openxmlformats.org/officeDocument/2006/relationships/image" Target="/media/imagea.png" Id="R981d9d064a3c4ee3" /><Relationship Type="http://schemas.openxmlformats.org/officeDocument/2006/relationships/image" Target="/media/imageb.png" Id="Rf9fa80412cd040f5" /><Relationship Type="http://schemas.openxmlformats.org/officeDocument/2006/relationships/image" Target="/media/imagec.png" Id="Rdda3a5ae10a64b53" /><Relationship Type="http://schemas.openxmlformats.org/officeDocument/2006/relationships/image" Target="/media/imaged.png" Id="R41639bb7a4bd4568" /><Relationship Type="http://schemas.openxmlformats.org/officeDocument/2006/relationships/image" Target="/media/imagee.png" Id="Rcfed9884009b417b" /><Relationship Type="http://schemas.openxmlformats.org/officeDocument/2006/relationships/image" Target="/media/imagef.png" Id="Racb86d20a1ab49fa" /><Relationship Type="http://schemas.openxmlformats.org/officeDocument/2006/relationships/image" Target="/media/image10.png" Id="Rd33e864cce5442d3" /><Relationship Type="http://schemas.openxmlformats.org/officeDocument/2006/relationships/image" Target="/media/image11.png" Id="Rf03183dbb9ec4872" /><Relationship Type="http://schemas.openxmlformats.org/officeDocument/2006/relationships/image" Target="/media/image12.png" Id="R9808962af6e5473c" /><Relationship Type="http://schemas.openxmlformats.org/officeDocument/2006/relationships/image" Target="/media/image13.png" Id="R39f33f9ea37446ba" /><Relationship Type="http://schemas.openxmlformats.org/officeDocument/2006/relationships/image" Target="/media/image14.png" Id="R7870d0982da64dc2" /><Relationship Type="http://schemas.openxmlformats.org/officeDocument/2006/relationships/image" Target="/media/image15.png" Id="Rc9acd9c49d654e03" /><Relationship Type="http://schemas.openxmlformats.org/officeDocument/2006/relationships/image" Target="/media/image16.png" Id="Rd23d58e249d14570" /><Relationship Type="http://schemas.openxmlformats.org/officeDocument/2006/relationships/image" Target="/media/image17.png" Id="R6d2755f1924045af" /><Relationship Type="http://schemas.openxmlformats.org/officeDocument/2006/relationships/image" Target="/media/image18.png" Id="Rc6bb3f4ec1aa44f0" /><Relationship Type="http://schemas.openxmlformats.org/officeDocument/2006/relationships/image" Target="/media/image19.png" Id="R7d4ef9f37ff84649" /><Relationship Type="http://schemas.openxmlformats.org/officeDocument/2006/relationships/image" Target="/media/image1a.png" Id="Rd6e952f27d1c4cb8" /><Relationship Type="http://schemas.openxmlformats.org/officeDocument/2006/relationships/image" Target="/media/image1b.png" Id="R561e872bb981477f" /><Relationship Type="http://schemas.openxmlformats.org/officeDocument/2006/relationships/image" Target="/media/image1c.png" Id="Rd0ef5b067c3d4605" /><Relationship Type="http://schemas.openxmlformats.org/officeDocument/2006/relationships/image" Target="/media/image1d.png" Id="R555ddc85389b43f0" /><Relationship Type="http://schemas.openxmlformats.org/officeDocument/2006/relationships/image" Target="/media/image1e.png" Id="R59e8cdafeeba4b52" /><Relationship Type="http://schemas.openxmlformats.org/officeDocument/2006/relationships/image" Target="/media/image1f.png" Id="R7948addc29134850" /><Relationship Type="http://schemas.openxmlformats.org/officeDocument/2006/relationships/image" Target="/media/image20.png" Id="R426ccaa0516d40a3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AppData\Local\Microsoft\Office\16.0\DTS\en-US%7b72A17DAF-000D-4776-8173-09129DD76AE2%7d\%7b02C5DB2A-8CF7-4AC5-BF7D-32DB092C6641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6FD66E0CDE48A2A016907D2EE86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E12EFB-1EDA-42D6-A7A3-CED2EEDE2441}"/>
      </w:docPartPr>
      <w:docPartBody>
        <w:p w:rsidR="007E3A56" w:rsidRDefault="007E3A56">
          <w:pPr>
            <w:pStyle w:val="1E6FD66E0CDE48A2A016907D2EE86BB0"/>
          </w:pPr>
          <w:r w:rsidRPr="00E47672">
            <w:rPr>
              <w:rStyle w:val="TitleChar"/>
              <w:b w:val="0"/>
              <w:caps w:val="0"/>
            </w:rPr>
            <w:t xml:space="preserve">The </w:t>
          </w:r>
          <w:r w:rsidRPr="00E47672">
            <w:rPr>
              <w:rStyle w:val="TitleChar"/>
              <w:b w:val="0"/>
              <w:caps w:val="0"/>
            </w:rPr>
            <w:br/>
            <w:t xml:space="preserve">Judicial </w:t>
          </w:r>
          <w:r w:rsidRPr="00E47672">
            <w:rPr>
              <w:rStyle w:val="TitleChar"/>
              <w:b w:val="0"/>
              <w:caps w:val="0"/>
            </w:rPr>
            <w:br/>
            <w:t>Branch</w:t>
          </w:r>
        </w:p>
      </w:docPartBody>
    </w:docPart>
    <w:docPart>
      <w:docPartPr>
        <w:name w:val="446E3C8F7FD74FE0A0ED930C39728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0CB74-C7DC-4435-B3F8-447EFC949A6F}"/>
      </w:docPartPr>
      <w:docPartBody>
        <w:p w:rsidR="007E3A56" w:rsidRDefault="007E3A56">
          <w:pPr>
            <w:pStyle w:val="446E3C8F7FD74FE0A0ED930C39728CAA"/>
          </w:pPr>
          <w:r w:rsidRPr="00E47672">
            <w:t>Court Role and Structure</w:t>
          </w:r>
        </w:p>
      </w:docPartBody>
    </w:docPart>
    <w:docPart>
      <w:docPartPr>
        <w:name w:val="73C8C3A65A164A3087FF279C38C9B2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0DFC9-60C2-4842-9393-977031A38B08}"/>
      </w:docPartPr>
      <w:docPartBody>
        <w:p w:rsidR="007E3A56" w:rsidRDefault="007E3A56">
          <w:pPr>
            <w:pStyle w:val="73C8C3A65A164A3087FF279C38C9B2AE"/>
          </w:pPr>
          <w:r w:rsidRPr="0074501E">
            <w:t xml:space="preserve">Supreme Court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56"/>
    <w:rsid w:val="007E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paragraph" w:customStyle="1" w:styleId="1E6FD66E0CDE48A2A016907D2EE86BB0">
    <w:name w:val="1E6FD66E0CDE48A2A016907D2EE86BB0"/>
  </w:style>
  <w:style w:type="paragraph" w:customStyle="1" w:styleId="446E3C8F7FD74FE0A0ED930C39728CAA">
    <w:name w:val="446E3C8F7FD74FE0A0ED930C39728CAA"/>
  </w:style>
  <w:style w:type="paragraph" w:customStyle="1" w:styleId="5EF397C77563465790FA297615A3F838">
    <w:name w:val="5EF397C77563465790FA297615A3F838"/>
  </w:style>
  <w:style w:type="paragraph" w:customStyle="1" w:styleId="86F9F1D7D851491E8D38E6A3B241A807">
    <w:name w:val="86F9F1D7D851491E8D38E6A3B241A807"/>
  </w:style>
  <w:style w:type="paragraph" w:customStyle="1" w:styleId="5137153BA8E440FF8CDD96E34EAE4956">
    <w:name w:val="5137153BA8E440FF8CDD96E34EAE4956"/>
  </w:style>
  <w:style w:type="paragraph" w:customStyle="1" w:styleId="73C8C3A65A164A3087FF279C38C9B2AE">
    <w:name w:val="73C8C3A65A164A3087FF279C38C9B2AE"/>
  </w:style>
  <w:style w:type="paragraph" w:customStyle="1" w:styleId="0C57463BA1544ABEB9AEA8219C870EEA">
    <w:name w:val="0C57463BA1544ABEB9AEA8219C870EEA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eastAsia="ja-JP"/>
      <w14:ligatures w14:val="none"/>
    </w:rPr>
  </w:style>
  <w:style w:type="paragraph" w:customStyle="1" w:styleId="0822E452093744A1A3C94B572D546B2E">
    <w:name w:val="0822E452093744A1A3C94B572D546B2E"/>
  </w:style>
  <w:style w:type="paragraph" w:customStyle="1" w:styleId="D4ED58BBE5824AF8B6CDBD26C4EB4E67">
    <w:name w:val="D4ED58BBE5824AF8B6CDBD26C4EB4E67"/>
  </w:style>
  <w:style w:type="paragraph" w:customStyle="1" w:styleId="DCC462A8DC22443F92E57E34659995A6">
    <w:name w:val="DCC462A8DC22443F92E57E34659995A6"/>
  </w:style>
  <w:style w:type="paragraph" w:customStyle="1" w:styleId="F0D095CFB3DB45C7A43926142378B9F4">
    <w:name w:val="F0D095CFB3DB45C7A43926142378B9F4"/>
    <w:rsid w:val="007E3A56"/>
  </w:style>
  <w:style w:type="paragraph" w:customStyle="1" w:styleId="6A71B1FE6E8747E280DA241D64894D00">
    <w:name w:val="6A71B1FE6E8747E280DA241D64894D00"/>
    <w:rsid w:val="007E3A56"/>
  </w:style>
  <w:style w:type="paragraph" w:customStyle="1" w:styleId="89537BA979BA4B66996C306D223E54E4">
    <w:name w:val="89537BA979BA4B66996C306D223E54E4"/>
    <w:rsid w:val="007E3A56"/>
  </w:style>
  <w:style w:type="paragraph" w:customStyle="1" w:styleId="70121F621E544902A09B228289A95697">
    <w:name w:val="70121F621E544902A09B228289A95697"/>
    <w:rsid w:val="007E3A56"/>
  </w:style>
  <w:style w:type="paragraph" w:customStyle="1" w:styleId="083B19DA57E64FB3A25521DB5AA945CB">
    <w:name w:val="083B19DA57E64FB3A25521DB5AA945CB"/>
    <w:rsid w:val="007E3A56"/>
  </w:style>
  <w:style w:type="paragraph" w:customStyle="1" w:styleId="BC5119B512614CFDAE7C09FE215A5E3C">
    <w:name w:val="BC5119B512614CFDAE7C09FE215A5E3C"/>
    <w:rsid w:val="007E3A56"/>
  </w:style>
  <w:style w:type="paragraph" w:customStyle="1" w:styleId="8E3EB81A7AB34171AD594A260D216CEE">
    <w:name w:val="8E3EB81A7AB34171AD594A260D216CEE"/>
    <w:rsid w:val="007E3A56"/>
  </w:style>
  <w:style w:type="paragraph" w:customStyle="1" w:styleId="FB65C062DEB542918E908170A29B29D5">
    <w:name w:val="FB65C062DEB542918E908170A29B29D5"/>
    <w:rsid w:val="007E3A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5968AED-7063-4155-91A2-8C47F29913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B2DCC7-1BFB-4EB6-93AC-2EA6D15DA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6B1F4B-D2C7-4080-9F0A-9A425E0F546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{02C5DB2A-8CF7-4AC5-BF7D-32DB092C6641}tf16392938_win32.dotx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Brian Palmer</dc:creator>
  <keywords/>
  <lastModifiedBy>Angela Ozelski</lastModifiedBy>
  <revision>5</revision>
  <dcterms:created xsi:type="dcterms:W3CDTF">2023-12-06T02:20:00.0000000Z</dcterms:created>
  <dcterms:modified xsi:type="dcterms:W3CDTF">2023-12-19T01:47:23.7223079Z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